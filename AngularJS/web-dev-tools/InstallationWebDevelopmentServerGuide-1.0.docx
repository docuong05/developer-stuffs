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8C4" w:rsidRPr="005D0FE7" w:rsidRDefault="00B218C4"/>
    <w:p w:rsidR="00810951" w:rsidRPr="005D0FE7" w:rsidRDefault="00810951"/>
    <w:p w:rsidR="00810951" w:rsidRPr="005D0FE7" w:rsidRDefault="00810951"/>
    <w:p w:rsidR="00810951" w:rsidRPr="005D0FE7" w:rsidRDefault="00810951"/>
    <w:p w:rsidR="00AA4EF4" w:rsidRDefault="00AA4EF4"/>
    <w:p w:rsidR="00632F1E" w:rsidRDefault="00632F1E"/>
    <w:p w:rsidR="002C5F4B" w:rsidRPr="0063595A" w:rsidRDefault="0063595A" w:rsidP="00632F1E">
      <w:pPr>
        <w:pStyle w:val="NormalArial30"/>
        <w:jc w:val="center"/>
        <w:rPr>
          <w:sz w:val="48"/>
          <w:lang w:val="en-US"/>
        </w:rPr>
      </w:pPr>
      <w:r>
        <w:rPr>
          <w:sz w:val="160"/>
          <w:lang w:val="en-US"/>
        </w:rPr>
        <w:t xml:space="preserve">Installation Web Development </w:t>
      </w:r>
      <w:r w:rsidR="00632F1E" w:rsidRPr="00632F1E">
        <w:rPr>
          <w:sz w:val="160"/>
          <w:lang w:val="en-US"/>
        </w:rPr>
        <w:t>S</w:t>
      </w:r>
      <w:r>
        <w:rPr>
          <w:sz w:val="160"/>
          <w:lang w:val="en-US"/>
        </w:rPr>
        <w:t>erve</w:t>
      </w:r>
      <w:r w:rsidR="00806FEB">
        <w:rPr>
          <w:sz w:val="160"/>
          <w:lang w:val="en-US"/>
        </w:rPr>
        <w:t>r</w:t>
      </w:r>
      <w:r>
        <w:rPr>
          <w:sz w:val="160"/>
          <w:lang w:val="en-US"/>
        </w:rPr>
        <w:t xml:space="preserve"> G</w:t>
      </w:r>
      <w:r w:rsidR="007470F8" w:rsidRPr="00632F1E">
        <w:rPr>
          <w:sz w:val="160"/>
          <w:lang w:val="en-US"/>
        </w:rPr>
        <w:t>uide</w:t>
      </w:r>
    </w:p>
    <w:p w:rsidR="00CA7176" w:rsidRPr="0063595A" w:rsidRDefault="00CA7176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2B4005" w:rsidRPr="0063595A" w:rsidRDefault="002B4005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632F1E" w:rsidRPr="0063595A" w:rsidRDefault="00632F1E" w:rsidP="00E36ED0">
      <w:pPr>
        <w:rPr>
          <w:lang w:val="en-US"/>
        </w:rPr>
      </w:pPr>
    </w:p>
    <w:p w:rsidR="00E36ED0" w:rsidRPr="0063595A" w:rsidRDefault="00E36ED0" w:rsidP="00E36ED0">
      <w:pPr>
        <w:rPr>
          <w:lang w:val="en-US"/>
        </w:rPr>
      </w:pPr>
    </w:p>
    <w:tbl>
      <w:tblPr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blBorders>
        <w:tblLayout w:type="fixed"/>
        <w:tblCellMar>
          <w:top w:w="28" w:type="dxa"/>
          <w:left w:w="70" w:type="dxa"/>
          <w:bottom w:w="28" w:type="dxa"/>
          <w:right w:w="70" w:type="dxa"/>
        </w:tblCellMar>
        <w:tblLook w:val="0000"/>
      </w:tblPr>
      <w:tblGrid>
        <w:gridCol w:w="1488"/>
        <w:gridCol w:w="992"/>
        <w:gridCol w:w="4820"/>
        <w:gridCol w:w="2551"/>
      </w:tblGrid>
      <w:tr w:rsidR="00650F06" w:rsidRPr="004C1A22" w:rsidTr="00B77BCA">
        <w:tc>
          <w:tcPr>
            <w:tcW w:w="1488" w:type="dxa"/>
            <w:tcBorders>
              <w:top w:val="single" w:sz="4" w:space="0" w:color="D9D9D9"/>
              <w:bottom w:val="single" w:sz="6" w:space="0" w:color="D9D9D9" w:themeColor="background1" w:themeShade="D9"/>
              <w:right w:val="single" w:sz="4" w:space="0" w:color="D9D9D9" w:themeColor="background1" w:themeShade="D9"/>
            </w:tcBorders>
          </w:tcPr>
          <w:p w:rsidR="00650F06" w:rsidRPr="004C1A22" w:rsidRDefault="00650F06" w:rsidP="00CA7176">
            <w:pPr>
              <w:spacing w:after="0"/>
              <w:rPr>
                <w:rFonts w:cs="Arial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D9D9D9"/>
              <w:left w:val="single" w:sz="4" w:space="0" w:color="D9D9D9" w:themeColor="background1" w:themeShade="D9"/>
              <w:bottom w:val="single" w:sz="6" w:space="0" w:color="D9D9D9" w:themeColor="background1" w:themeShade="D9"/>
            </w:tcBorders>
          </w:tcPr>
          <w:p w:rsidR="00650F06" w:rsidRPr="004C1A22" w:rsidRDefault="00650F06" w:rsidP="00CA7176">
            <w:pPr>
              <w:spacing w:after="0"/>
              <w:rPr>
                <w:rFonts w:cs="Arial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D9D9D9"/>
              <w:bottom w:val="single" w:sz="6" w:space="0" w:color="D9D9D9" w:themeColor="background1" w:themeShade="D9"/>
            </w:tcBorders>
          </w:tcPr>
          <w:p w:rsidR="00650F06" w:rsidRPr="004C1A22" w:rsidRDefault="007470F8" w:rsidP="004C1A22">
            <w:pPr>
              <w:spacing w:after="0"/>
              <w:rPr>
                <w:rFonts w:cs="Arial"/>
                <w:b/>
                <w:lang w:val="en-US"/>
              </w:rPr>
            </w:pPr>
            <w:r w:rsidRPr="004C1A22">
              <w:rPr>
                <w:rFonts w:cs="Arial"/>
                <w:b/>
                <w:lang w:val="en-US"/>
              </w:rPr>
              <w:t>N</w:t>
            </w:r>
            <w:r w:rsidR="004C1A22" w:rsidRPr="004C1A22">
              <w:rPr>
                <w:rFonts w:cs="Arial"/>
                <w:b/>
                <w:lang w:val="en-US"/>
              </w:rPr>
              <w:t>ame</w:t>
            </w:r>
          </w:p>
        </w:tc>
        <w:tc>
          <w:tcPr>
            <w:tcW w:w="2551" w:type="dxa"/>
            <w:tcBorders>
              <w:top w:val="single" w:sz="4" w:space="0" w:color="D9D9D9"/>
              <w:bottom w:val="single" w:sz="6" w:space="0" w:color="D9D9D9" w:themeColor="background1" w:themeShade="D9"/>
            </w:tcBorders>
          </w:tcPr>
          <w:p w:rsidR="00650F06" w:rsidRPr="004C1A22" w:rsidRDefault="00650F06" w:rsidP="00B77BCA">
            <w:pPr>
              <w:spacing w:after="0"/>
              <w:rPr>
                <w:rFonts w:cs="Arial"/>
                <w:b/>
                <w:lang w:val="en-US"/>
              </w:rPr>
            </w:pPr>
            <w:r w:rsidRPr="004C1A22">
              <w:rPr>
                <w:rFonts w:cs="Arial"/>
                <w:b/>
                <w:lang w:val="en-US"/>
              </w:rPr>
              <w:t>Date</w:t>
            </w:r>
          </w:p>
        </w:tc>
      </w:tr>
      <w:tr w:rsidR="00650F06" w:rsidRPr="004C1A22" w:rsidTr="00B77BCA">
        <w:tc>
          <w:tcPr>
            <w:tcW w:w="1488" w:type="dxa"/>
            <w:tcBorders>
              <w:top w:val="single" w:sz="6" w:space="0" w:color="D9D9D9" w:themeColor="background1" w:themeShade="D9"/>
              <w:right w:val="single" w:sz="4" w:space="0" w:color="D9D9D9" w:themeColor="background1" w:themeShade="D9"/>
            </w:tcBorders>
          </w:tcPr>
          <w:p w:rsidR="00650F06" w:rsidRPr="004C1A22" w:rsidRDefault="00CA7176" w:rsidP="004C1A22">
            <w:pPr>
              <w:spacing w:after="0"/>
              <w:rPr>
                <w:rFonts w:cs="Arial"/>
                <w:lang w:val="en-US"/>
              </w:rPr>
            </w:pPr>
            <w:r w:rsidRPr="004C1A22">
              <w:rPr>
                <w:rFonts w:cs="Arial"/>
                <w:lang w:val="en-US"/>
              </w:rPr>
              <w:t>Aut</w:t>
            </w:r>
            <w:r w:rsidR="004C1A22" w:rsidRPr="004C1A22">
              <w:rPr>
                <w:rFonts w:cs="Arial"/>
                <w:lang w:val="en-US"/>
              </w:rPr>
              <w:t>hor</w:t>
            </w:r>
            <w:r w:rsidRPr="004C1A22">
              <w:rPr>
                <w:rFonts w:cs="Arial"/>
                <w:lang w:val="en-US"/>
              </w:rPr>
              <w:t xml:space="preserve"> </w:t>
            </w:r>
            <w:r w:rsidR="00650F06" w:rsidRPr="004C1A22">
              <w:rPr>
                <w:rFonts w:cs="Arial"/>
                <w:lang w:val="en-US"/>
              </w:rPr>
              <w:t xml:space="preserve"> </w:t>
            </w:r>
          </w:p>
        </w:tc>
        <w:tc>
          <w:tcPr>
            <w:tcW w:w="992" w:type="dxa"/>
            <w:tcBorders>
              <w:top w:val="single" w:sz="6" w:space="0" w:color="D9D9D9" w:themeColor="background1" w:themeShade="D9"/>
              <w:left w:val="single" w:sz="4" w:space="0" w:color="D9D9D9" w:themeColor="background1" w:themeShade="D9"/>
            </w:tcBorders>
          </w:tcPr>
          <w:p w:rsidR="00650F06" w:rsidRPr="004C1A22" w:rsidRDefault="00650F06" w:rsidP="00CA7176">
            <w:pPr>
              <w:spacing w:after="0"/>
              <w:rPr>
                <w:rFonts w:cs="Arial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D9D9D9" w:themeColor="background1" w:themeShade="D9"/>
            </w:tcBorders>
          </w:tcPr>
          <w:p w:rsidR="00650F06" w:rsidRPr="004C1A22" w:rsidRDefault="00D12A53" w:rsidP="00B54AD7">
            <w:pPr>
              <w:spacing w:after="0"/>
              <w:rPr>
                <w:rFonts w:cs="Arial"/>
                <w:lang w:val="en-US"/>
              </w:rPr>
            </w:pPr>
            <w:bookmarkStart w:id="0" w:name="Rédaction"/>
            <w:bookmarkEnd w:id="0"/>
            <w:r>
              <w:rPr>
                <w:rFonts w:cs="Arial"/>
                <w:lang w:val="en-US"/>
              </w:rPr>
              <w:t>Duc NGUYEN</w:t>
            </w:r>
          </w:p>
        </w:tc>
        <w:tc>
          <w:tcPr>
            <w:tcW w:w="2551" w:type="dxa"/>
            <w:tcBorders>
              <w:top w:val="single" w:sz="6" w:space="0" w:color="D9D9D9" w:themeColor="background1" w:themeShade="D9"/>
            </w:tcBorders>
          </w:tcPr>
          <w:p w:rsidR="00650F06" w:rsidRPr="004C1A22" w:rsidRDefault="006F632C" w:rsidP="004C1A22">
            <w:pPr>
              <w:spacing w:after="0"/>
              <w:rPr>
                <w:rFonts w:cs="Arial"/>
                <w:lang w:val="en-US"/>
              </w:rPr>
            </w:pPr>
            <w:bookmarkStart w:id="1" w:name="DateRédaction"/>
            <w:bookmarkEnd w:id="1"/>
            <w:r>
              <w:rPr>
                <w:rFonts w:cs="Arial"/>
                <w:lang w:val="en-US"/>
              </w:rPr>
              <w:t>28</w:t>
            </w:r>
            <w:r w:rsidR="004C1A22">
              <w:rPr>
                <w:rFonts w:cs="Arial"/>
                <w:lang w:val="en-US"/>
              </w:rPr>
              <w:t>-Fe</w:t>
            </w:r>
            <w:r w:rsidR="004C1A22" w:rsidRPr="004C1A22">
              <w:rPr>
                <w:rFonts w:cs="Arial"/>
                <w:lang w:val="en-US"/>
              </w:rPr>
              <w:t>b-</w:t>
            </w:r>
            <w:r w:rsidR="007470F8" w:rsidRPr="004C1A22">
              <w:rPr>
                <w:rFonts w:cs="Arial"/>
                <w:lang w:val="en-US"/>
              </w:rPr>
              <w:t>2014</w:t>
            </w:r>
          </w:p>
        </w:tc>
      </w:tr>
      <w:tr w:rsidR="002C5F4B" w:rsidRPr="004C1A22" w:rsidTr="00B77BCA">
        <w:tc>
          <w:tcPr>
            <w:tcW w:w="1488" w:type="dxa"/>
            <w:tcBorders>
              <w:right w:val="single" w:sz="4" w:space="0" w:color="D9D9D9" w:themeColor="background1" w:themeShade="D9"/>
            </w:tcBorders>
          </w:tcPr>
          <w:p w:rsidR="002C5F4B" w:rsidRPr="004C1A22" w:rsidRDefault="004C1A22" w:rsidP="004C1A22">
            <w:pPr>
              <w:spacing w:after="0"/>
              <w:rPr>
                <w:rFonts w:cs="Arial"/>
                <w:lang w:val="en-US"/>
              </w:rPr>
            </w:pPr>
            <w:r w:rsidRPr="004C1A22">
              <w:rPr>
                <w:rFonts w:cs="Arial"/>
                <w:lang w:val="en-US"/>
              </w:rPr>
              <w:t>Review</w:t>
            </w:r>
          </w:p>
        </w:tc>
        <w:tc>
          <w:tcPr>
            <w:tcW w:w="992" w:type="dxa"/>
            <w:tcBorders>
              <w:left w:val="single" w:sz="4" w:space="0" w:color="D9D9D9" w:themeColor="background1" w:themeShade="D9"/>
            </w:tcBorders>
          </w:tcPr>
          <w:p w:rsidR="002C5F4B" w:rsidRPr="004C1A22" w:rsidRDefault="002C5F4B" w:rsidP="00CA7176">
            <w:pPr>
              <w:spacing w:after="0"/>
              <w:rPr>
                <w:rFonts w:cs="Arial"/>
                <w:lang w:val="en-US"/>
              </w:rPr>
            </w:pPr>
          </w:p>
        </w:tc>
        <w:tc>
          <w:tcPr>
            <w:tcW w:w="4820" w:type="dxa"/>
          </w:tcPr>
          <w:p w:rsidR="002C5F4B" w:rsidRPr="00DB64AA" w:rsidRDefault="002C5F4B" w:rsidP="00D12A53">
            <w:pPr>
              <w:spacing w:after="0"/>
              <w:rPr>
                <w:rFonts w:cs="Arial"/>
                <w:lang w:val="fr-FR"/>
              </w:rPr>
            </w:pPr>
            <w:bookmarkStart w:id="2" w:name="MiseEnForme"/>
            <w:bookmarkEnd w:id="2"/>
          </w:p>
        </w:tc>
        <w:tc>
          <w:tcPr>
            <w:tcW w:w="2551" w:type="dxa"/>
          </w:tcPr>
          <w:p w:rsidR="002C5F4B" w:rsidRPr="004C1A22" w:rsidRDefault="000450EA" w:rsidP="00B77BCA">
            <w:pPr>
              <w:spacing w:after="0"/>
              <w:rPr>
                <w:rFonts w:cs="Arial"/>
                <w:lang w:val="en-US"/>
              </w:rPr>
            </w:pPr>
            <w:bookmarkStart w:id="3" w:name="DateMiseEnForme"/>
            <w:bookmarkEnd w:id="3"/>
            <w:r>
              <w:rPr>
                <w:rFonts w:cs="Arial"/>
                <w:lang w:val="en-US"/>
              </w:rPr>
              <w:t>03-Mar-2014</w:t>
            </w:r>
          </w:p>
          <w:p w:rsidR="000A7D40" w:rsidRPr="004C1A22" w:rsidRDefault="000A7D40" w:rsidP="004C1A22">
            <w:pPr>
              <w:spacing w:after="0"/>
              <w:rPr>
                <w:rFonts w:cs="Arial"/>
                <w:lang w:val="en-US"/>
              </w:rPr>
            </w:pPr>
          </w:p>
        </w:tc>
      </w:tr>
      <w:tr w:rsidR="002C5F4B" w:rsidRPr="004C1A22" w:rsidTr="00B77BCA">
        <w:tc>
          <w:tcPr>
            <w:tcW w:w="1488" w:type="dxa"/>
            <w:tcBorders>
              <w:bottom w:val="single" w:sz="4" w:space="0" w:color="D9D9D9"/>
              <w:right w:val="single" w:sz="4" w:space="0" w:color="D9D9D9" w:themeColor="background1" w:themeShade="D9"/>
            </w:tcBorders>
          </w:tcPr>
          <w:p w:rsidR="002C5F4B" w:rsidRPr="004C1A22" w:rsidRDefault="002C5F4B" w:rsidP="004C1A22">
            <w:pPr>
              <w:spacing w:after="0"/>
              <w:rPr>
                <w:rFonts w:cs="Arial"/>
                <w:lang w:val="en-US"/>
              </w:rPr>
            </w:pPr>
            <w:r w:rsidRPr="004C1A22">
              <w:rPr>
                <w:rFonts w:cs="Arial"/>
                <w:lang w:val="en-US"/>
              </w:rPr>
              <w:t>Appr</w:t>
            </w:r>
            <w:r w:rsidR="004C1A22" w:rsidRPr="004C1A22">
              <w:rPr>
                <w:rFonts w:cs="Arial"/>
                <w:lang w:val="en-US"/>
              </w:rPr>
              <w:t>oval</w:t>
            </w:r>
          </w:p>
        </w:tc>
        <w:tc>
          <w:tcPr>
            <w:tcW w:w="992" w:type="dxa"/>
            <w:tcBorders>
              <w:left w:val="single" w:sz="4" w:space="0" w:color="D9D9D9" w:themeColor="background1" w:themeShade="D9"/>
            </w:tcBorders>
          </w:tcPr>
          <w:p w:rsidR="002C5F4B" w:rsidRPr="004C1A22" w:rsidRDefault="002C5F4B" w:rsidP="00CA7176">
            <w:pPr>
              <w:spacing w:after="0"/>
              <w:rPr>
                <w:rFonts w:cs="Arial"/>
                <w:lang w:val="en-US"/>
              </w:rPr>
            </w:pPr>
          </w:p>
        </w:tc>
        <w:tc>
          <w:tcPr>
            <w:tcW w:w="4820" w:type="dxa"/>
          </w:tcPr>
          <w:p w:rsidR="002C5F4B" w:rsidRPr="004C1A22" w:rsidRDefault="002C5F4B" w:rsidP="00B77BCA">
            <w:pPr>
              <w:spacing w:after="0"/>
              <w:rPr>
                <w:rFonts w:cs="Arial"/>
                <w:lang w:val="en-US"/>
              </w:rPr>
            </w:pPr>
            <w:bookmarkStart w:id="4" w:name="Supervision"/>
            <w:bookmarkEnd w:id="4"/>
          </w:p>
        </w:tc>
        <w:tc>
          <w:tcPr>
            <w:tcW w:w="2551" w:type="dxa"/>
          </w:tcPr>
          <w:p w:rsidR="002C5F4B" w:rsidRPr="004C1A22" w:rsidRDefault="002C5F4B" w:rsidP="00B77BCA">
            <w:pPr>
              <w:spacing w:after="0"/>
              <w:rPr>
                <w:rFonts w:cs="Arial"/>
                <w:lang w:val="en-US"/>
              </w:rPr>
            </w:pPr>
            <w:bookmarkStart w:id="5" w:name="DateSupervision"/>
            <w:bookmarkEnd w:id="5"/>
          </w:p>
        </w:tc>
      </w:tr>
    </w:tbl>
    <w:p w:rsidR="002B4005" w:rsidRDefault="002B4005">
      <w:pPr>
        <w:spacing w:after="200" w:line="276" w:lineRule="auto"/>
        <w:rPr>
          <w:rFonts w:cs="Arial"/>
          <w:b/>
          <w:sz w:val="30"/>
        </w:rPr>
      </w:pPr>
      <w:r>
        <w:rPr>
          <w:rFonts w:cs="Arial"/>
          <w:b/>
          <w:sz w:val="30"/>
        </w:rPr>
        <w:br w:type="page"/>
      </w:r>
    </w:p>
    <w:p w:rsidR="00810951" w:rsidRPr="002B4005" w:rsidRDefault="00810951" w:rsidP="00810951">
      <w:pPr>
        <w:rPr>
          <w:rFonts w:cs="Arial"/>
          <w:b/>
          <w:sz w:val="30"/>
        </w:rPr>
      </w:pPr>
      <w:r w:rsidRPr="002B4005">
        <w:rPr>
          <w:rFonts w:cs="Arial"/>
          <w:b/>
          <w:sz w:val="30"/>
        </w:rPr>
        <w:lastRenderedPageBreak/>
        <w:t>Conten</w:t>
      </w:r>
      <w:r w:rsidR="004C1A22">
        <w:rPr>
          <w:rFonts w:cs="Arial"/>
          <w:b/>
          <w:sz w:val="30"/>
        </w:rPr>
        <w:t>t</w:t>
      </w:r>
    </w:p>
    <w:p w:rsidR="00810951" w:rsidRPr="005D0FE7" w:rsidRDefault="00810951" w:rsidP="00810951">
      <w:pPr>
        <w:rPr>
          <w:rFonts w:cs="Arial"/>
        </w:rPr>
      </w:pPr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r w:rsidRPr="009031DB">
        <w:rPr>
          <w:rFonts w:cs="Arial"/>
          <w:b/>
          <w:sz w:val="20"/>
        </w:rPr>
        <w:fldChar w:fldCharType="begin"/>
      </w:r>
      <w:r w:rsidR="00550BBB">
        <w:rPr>
          <w:rFonts w:cs="Arial"/>
          <w:b/>
          <w:sz w:val="20"/>
        </w:rPr>
        <w:instrText xml:space="preserve"> TOC \o "1-3" \h \z \u </w:instrText>
      </w:r>
      <w:r w:rsidRPr="009031DB">
        <w:rPr>
          <w:rFonts w:cs="Arial"/>
          <w:b/>
          <w:sz w:val="20"/>
        </w:rPr>
        <w:fldChar w:fldCharType="separate"/>
      </w:r>
      <w:hyperlink w:anchor="_Toc387822680" w:history="1">
        <w:r w:rsidR="00F91B36" w:rsidRPr="007442D7">
          <w:rPr>
            <w:rStyle w:val="Hyperlink"/>
            <w:rFonts w:cs="Arial"/>
            <w:noProof/>
            <w:lang w:val="en-US"/>
          </w:rPr>
          <w:t>1.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rFonts w:cs="Arial"/>
            <w:noProof/>
            <w:lang w:val="en-US"/>
          </w:rPr>
          <w:t>Introduction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2"/>
        <w:tabs>
          <w:tab w:val="left" w:pos="880"/>
          <w:tab w:val="right" w:leader="dot" w:pos="10195"/>
        </w:tabs>
        <w:rPr>
          <w:rFonts w:eastAsiaTheme="minorEastAsia"/>
          <w:noProof/>
          <w:lang w:val="en-US"/>
        </w:rPr>
      </w:pPr>
      <w:hyperlink w:anchor="_Toc387822681" w:history="1">
        <w:r w:rsidR="00F91B36" w:rsidRPr="007442D7">
          <w:rPr>
            <w:rStyle w:val="Hyperlink"/>
            <w:noProof/>
            <w:lang w:val="en-US"/>
          </w:rPr>
          <w:t>1.1</w:t>
        </w:r>
        <w:r w:rsidR="00F91B36">
          <w:rPr>
            <w:rFonts w:eastAsiaTheme="minorEastAsia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Target audience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2"/>
        <w:tabs>
          <w:tab w:val="left" w:pos="880"/>
          <w:tab w:val="right" w:leader="dot" w:pos="10195"/>
        </w:tabs>
        <w:rPr>
          <w:rFonts w:eastAsiaTheme="minorEastAsia"/>
          <w:noProof/>
          <w:lang w:val="en-US"/>
        </w:rPr>
      </w:pPr>
      <w:hyperlink w:anchor="_Toc387822682" w:history="1">
        <w:r w:rsidR="00F91B36" w:rsidRPr="007442D7">
          <w:rPr>
            <w:rStyle w:val="Hyperlink"/>
            <w:noProof/>
            <w:lang w:val="en-US"/>
          </w:rPr>
          <w:t>1.2</w:t>
        </w:r>
        <w:r w:rsidR="00F91B36">
          <w:rPr>
            <w:rFonts w:eastAsiaTheme="minorEastAsia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Glossary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2"/>
        <w:tabs>
          <w:tab w:val="left" w:pos="880"/>
          <w:tab w:val="right" w:leader="dot" w:pos="10195"/>
        </w:tabs>
        <w:rPr>
          <w:rFonts w:eastAsiaTheme="minorEastAsia"/>
          <w:noProof/>
          <w:lang w:val="en-US"/>
        </w:rPr>
      </w:pPr>
      <w:hyperlink w:anchor="_Toc387822683" w:history="1">
        <w:r w:rsidR="00F91B36" w:rsidRPr="007442D7">
          <w:rPr>
            <w:rStyle w:val="Hyperlink"/>
            <w:noProof/>
            <w:lang w:val="en-US"/>
          </w:rPr>
          <w:t>1.3</w:t>
        </w:r>
        <w:r w:rsidR="00F91B36">
          <w:rPr>
            <w:rFonts w:eastAsiaTheme="minorEastAsia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References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4" w:history="1">
        <w:r w:rsidR="00F91B36" w:rsidRPr="007442D7">
          <w:rPr>
            <w:rStyle w:val="Hyperlink"/>
            <w:noProof/>
          </w:rPr>
          <w:t>2.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</w:rPr>
          <w:t>Install NodeJS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5" w:history="1">
        <w:r w:rsidR="00F91B36" w:rsidRPr="007442D7">
          <w:rPr>
            <w:rStyle w:val="Hyperlink"/>
            <w:noProof/>
          </w:rPr>
          <w:t>3.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</w:rPr>
          <w:t>Install Ruby AND Compass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6" w:history="1">
        <w:r w:rsidR="00F91B36" w:rsidRPr="007442D7">
          <w:rPr>
            <w:rStyle w:val="Hyperlink"/>
            <w:noProof/>
          </w:rPr>
          <w:t>4.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</w:rPr>
          <w:t>Install Git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7" w:history="1">
        <w:r w:rsidR="00F91B36" w:rsidRPr="007442D7">
          <w:rPr>
            <w:rStyle w:val="Hyperlink"/>
            <w:noProof/>
            <w:lang w:val="en-US"/>
          </w:rPr>
          <w:t>5.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Install Chrome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8" w:history="1">
        <w:r w:rsidR="00F91B36" w:rsidRPr="007442D7">
          <w:rPr>
            <w:rStyle w:val="Hyperlink"/>
            <w:noProof/>
          </w:rPr>
          <w:t>6.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</w:rPr>
          <w:t>Install and Configure Hudson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1"/>
        <w:tabs>
          <w:tab w:val="left" w:pos="440"/>
        </w:tabs>
        <w:rPr>
          <w:rFonts w:eastAsiaTheme="minorEastAsia"/>
          <w:caps w:val="0"/>
          <w:noProof/>
          <w:lang w:val="en-US"/>
        </w:rPr>
      </w:pPr>
      <w:hyperlink w:anchor="_Toc387822689" w:history="1">
        <w:r w:rsidR="00F91B36" w:rsidRPr="007442D7">
          <w:rPr>
            <w:rStyle w:val="Hyperlink"/>
            <w:noProof/>
            <w:lang w:val="en-US"/>
          </w:rPr>
          <w:t>7.</w:t>
        </w:r>
        <w:r w:rsidR="00F91B36">
          <w:rPr>
            <w:rFonts w:eastAsiaTheme="minorEastAsia"/>
            <w:caps w:val="0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Remaining problems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91B36" w:rsidRDefault="009031DB">
      <w:pPr>
        <w:pStyle w:val="TOC2"/>
        <w:tabs>
          <w:tab w:val="left" w:pos="880"/>
          <w:tab w:val="right" w:leader="dot" w:pos="10195"/>
        </w:tabs>
        <w:rPr>
          <w:rFonts w:eastAsiaTheme="minorEastAsia"/>
          <w:noProof/>
          <w:lang w:val="en-US"/>
        </w:rPr>
      </w:pPr>
      <w:hyperlink w:anchor="_Toc387822690" w:history="1">
        <w:r w:rsidR="00F91B36" w:rsidRPr="007442D7">
          <w:rPr>
            <w:rStyle w:val="Hyperlink"/>
            <w:noProof/>
            <w:lang w:val="en-US"/>
          </w:rPr>
          <w:t>7.1</w:t>
        </w:r>
        <w:r w:rsidR="00F91B36">
          <w:rPr>
            <w:rFonts w:eastAsiaTheme="minorEastAsia"/>
            <w:noProof/>
            <w:lang w:val="en-US"/>
          </w:rPr>
          <w:tab/>
        </w:r>
        <w:r w:rsidR="00F91B36" w:rsidRPr="007442D7">
          <w:rPr>
            <w:rStyle w:val="Hyperlink"/>
            <w:noProof/>
            <w:lang w:val="en-US"/>
          </w:rPr>
          <w:t>Bower not run correctly on Server</w:t>
        </w:r>
        <w:r w:rsidR="00F91B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1B36">
          <w:rPr>
            <w:noProof/>
            <w:webHidden/>
          </w:rPr>
          <w:instrText xml:space="preserve"> PAGEREF _Toc387822690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1B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0951" w:rsidRDefault="009031DB" w:rsidP="00774104">
      <w:pPr>
        <w:tabs>
          <w:tab w:val="right" w:leader="dot" w:pos="9923"/>
          <w:tab w:val="right" w:leader="dot" w:pos="10065"/>
        </w:tabs>
        <w:rPr>
          <w:rFonts w:cs="Arial"/>
          <w:b/>
          <w:sz w:val="20"/>
        </w:rPr>
      </w:pPr>
      <w:r>
        <w:rPr>
          <w:rFonts w:cs="Arial"/>
          <w:b/>
          <w:sz w:val="20"/>
        </w:rPr>
        <w:fldChar w:fldCharType="end"/>
      </w:r>
    </w:p>
    <w:p w:rsidR="00883D1C" w:rsidRDefault="00883D1C" w:rsidP="00883D1C">
      <w:pPr>
        <w:rPr>
          <w:rFonts w:cs="Arial"/>
          <w:sz w:val="30"/>
        </w:rPr>
      </w:pPr>
    </w:p>
    <w:p w:rsidR="00883D1C" w:rsidRPr="001F2A88" w:rsidRDefault="004C1A22" w:rsidP="00883D1C">
      <w:pPr>
        <w:rPr>
          <w:rFonts w:cs="Arial"/>
          <w:b/>
          <w:sz w:val="30"/>
        </w:rPr>
      </w:pPr>
      <w:r w:rsidRPr="001F2A88">
        <w:rPr>
          <w:rFonts w:cs="Arial"/>
          <w:b/>
          <w:sz w:val="30"/>
        </w:rPr>
        <w:t>Changes</w:t>
      </w:r>
    </w:p>
    <w:tbl>
      <w:tblPr>
        <w:tblStyle w:val="TableGrid"/>
        <w:tblW w:w="10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1276"/>
        <w:gridCol w:w="8394"/>
      </w:tblGrid>
      <w:tr w:rsidR="00D00DC5" w:rsidRPr="00D00DC5" w:rsidTr="00D00DC5">
        <w:trPr>
          <w:cantSplit/>
        </w:trPr>
        <w:tc>
          <w:tcPr>
            <w:tcW w:w="675" w:type="dxa"/>
          </w:tcPr>
          <w:p w:rsidR="00D00DC5" w:rsidRPr="00D00DC5" w:rsidRDefault="00D00DC5" w:rsidP="00D00DC5">
            <w:pPr>
              <w:spacing w:after="0"/>
              <w:rPr>
                <w:sz w:val="20"/>
              </w:rPr>
            </w:pPr>
            <w:r w:rsidRPr="00D00DC5">
              <w:rPr>
                <w:sz w:val="20"/>
              </w:rPr>
              <w:t>1.0</w:t>
            </w:r>
          </w:p>
        </w:tc>
        <w:tc>
          <w:tcPr>
            <w:tcW w:w="1276" w:type="dxa"/>
          </w:tcPr>
          <w:p w:rsidR="00D00DC5" w:rsidRPr="00D00DC5" w:rsidRDefault="00265466" w:rsidP="001F2A8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21</w:t>
            </w:r>
            <w:r w:rsidR="001F2A88">
              <w:rPr>
                <w:sz w:val="20"/>
              </w:rPr>
              <w:t>-Feb-</w:t>
            </w:r>
            <w:r w:rsidR="00D00DC5" w:rsidRPr="00D00DC5">
              <w:rPr>
                <w:sz w:val="20"/>
              </w:rPr>
              <w:t>201</w:t>
            </w:r>
            <w:r w:rsidR="00B3237B">
              <w:rPr>
                <w:sz w:val="20"/>
              </w:rPr>
              <w:t>4</w:t>
            </w:r>
          </w:p>
        </w:tc>
        <w:tc>
          <w:tcPr>
            <w:tcW w:w="8394" w:type="dxa"/>
          </w:tcPr>
          <w:p w:rsidR="00D00DC5" w:rsidRPr="00D00DC5" w:rsidRDefault="004C1A22" w:rsidP="00D00DC5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Initial version</w:t>
            </w:r>
          </w:p>
        </w:tc>
      </w:tr>
      <w:tr w:rsidR="00D00DC5" w:rsidRPr="00D00DC5" w:rsidTr="004E076F">
        <w:trPr>
          <w:cantSplit/>
        </w:trPr>
        <w:tc>
          <w:tcPr>
            <w:tcW w:w="675" w:type="dxa"/>
            <w:shd w:val="clear" w:color="auto" w:fill="F2F2F2" w:themeFill="background1" w:themeFillShade="F2"/>
          </w:tcPr>
          <w:p w:rsidR="00D00DC5" w:rsidRPr="00D00DC5" w:rsidRDefault="00D00DC5" w:rsidP="00D00DC5">
            <w:pPr>
              <w:spacing w:after="0"/>
              <w:rPr>
                <w:sz w:val="20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D00DC5" w:rsidRPr="00D00DC5" w:rsidRDefault="00D00DC5" w:rsidP="0098757C">
            <w:pPr>
              <w:spacing w:after="0"/>
              <w:rPr>
                <w:sz w:val="20"/>
              </w:rPr>
            </w:pPr>
          </w:p>
        </w:tc>
        <w:tc>
          <w:tcPr>
            <w:tcW w:w="8394" w:type="dxa"/>
            <w:shd w:val="clear" w:color="auto" w:fill="F2F2F2" w:themeFill="background1" w:themeFillShade="F2"/>
          </w:tcPr>
          <w:p w:rsidR="008D289F" w:rsidRPr="00D00DC5" w:rsidRDefault="008D289F" w:rsidP="008D289F">
            <w:pPr>
              <w:spacing w:after="0"/>
              <w:rPr>
                <w:sz w:val="20"/>
              </w:rPr>
            </w:pPr>
          </w:p>
        </w:tc>
      </w:tr>
      <w:tr w:rsidR="00E9231A" w:rsidRPr="00D00DC5" w:rsidTr="00D00DC5">
        <w:trPr>
          <w:cantSplit/>
        </w:trPr>
        <w:tc>
          <w:tcPr>
            <w:tcW w:w="675" w:type="dxa"/>
          </w:tcPr>
          <w:p w:rsidR="00E9231A" w:rsidRPr="00D00DC5" w:rsidRDefault="00E9231A" w:rsidP="00D00DC5">
            <w:pPr>
              <w:spacing w:after="0"/>
              <w:rPr>
                <w:sz w:val="20"/>
              </w:rPr>
            </w:pPr>
          </w:p>
        </w:tc>
        <w:tc>
          <w:tcPr>
            <w:tcW w:w="1276" w:type="dxa"/>
          </w:tcPr>
          <w:p w:rsidR="00E9231A" w:rsidRPr="00D00DC5" w:rsidRDefault="00E9231A" w:rsidP="00D00DC5">
            <w:pPr>
              <w:spacing w:after="0"/>
              <w:rPr>
                <w:sz w:val="20"/>
              </w:rPr>
            </w:pPr>
          </w:p>
        </w:tc>
        <w:tc>
          <w:tcPr>
            <w:tcW w:w="8394" w:type="dxa"/>
          </w:tcPr>
          <w:p w:rsidR="004E076F" w:rsidRPr="00D00DC5" w:rsidRDefault="004E076F" w:rsidP="00E9231A">
            <w:pPr>
              <w:spacing w:after="0"/>
              <w:rPr>
                <w:sz w:val="20"/>
              </w:rPr>
            </w:pPr>
          </w:p>
        </w:tc>
      </w:tr>
      <w:tr w:rsidR="004E076F" w:rsidRPr="00D00DC5" w:rsidTr="00D00DC5">
        <w:trPr>
          <w:cantSplit/>
        </w:trPr>
        <w:tc>
          <w:tcPr>
            <w:tcW w:w="675" w:type="dxa"/>
          </w:tcPr>
          <w:p w:rsidR="004E076F" w:rsidRDefault="004E076F" w:rsidP="00D00DC5">
            <w:pPr>
              <w:spacing w:after="0"/>
              <w:rPr>
                <w:sz w:val="20"/>
              </w:rPr>
            </w:pPr>
          </w:p>
        </w:tc>
        <w:tc>
          <w:tcPr>
            <w:tcW w:w="1276" w:type="dxa"/>
          </w:tcPr>
          <w:p w:rsidR="004E076F" w:rsidRDefault="004E076F" w:rsidP="00D00DC5">
            <w:pPr>
              <w:spacing w:after="0"/>
              <w:rPr>
                <w:sz w:val="20"/>
              </w:rPr>
            </w:pPr>
          </w:p>
        </w:tc>
        <w:tc>
          <w:tcPr>
            <w:tcW w:w="8394" w:type="dxa"/>
          </w:tcPr>
          <w:p w:rsidR="004E076F" w:rsidRDefault="004E076F" w:rsidP="00E9231A">
            <w:pPr>
              <w:spacing w:after="0"/>
              <w:rPr>
                <w:sz w:val="20"/>
              </w:rPr>
            </w:pPr>
          </w:p>
        </w:tc>
      </w:tr>
    </w:tbl>
    <w:p w:rsidR="00BB05C2" w:rsidRDefault="00BB05C2">
      <w:pPr>
        <w:spacing w:after="200" w:line="276" w:lineRule="auto"/>
        <w:rPr>
          <w:rFonts w:cs="Arial"/>
          <w:kern w:val="28"/>
          <w:sz w:val="30"/>
          <w:u w:val="single"/>
        </w:rPr>
      </w:pPr>
      <w:r>
        <w:rPr>
          <w:rFonts w:cs="Arial"/>
        </w:rPr>
        <w:br w:type="page"/>
      </w:r>
    </w:p>
    <w:p w:rsidR="00810951" w:rsidRPr="005179A6" w:rsidRDefault="002A472B" w:rsidP="00810951">
      <w:pPr>
        <w:pStyle w:val="Heading1"/>
        <w:rPr>
          <w:rFonts w:cs="Arial"/>
          <w:lang w:val="en-US"/>
        </w:rPr>
      </w:pPr>
      <w:bookmarkStart w:id="6" w:name="_Toc387822680"/>
      <w:r w:rsidRPr="005179A6">
        <w:rPr>
          <w:rFonts w:cs="Arial"/>
          <w:lang w:val="en-US"/>
        </w:rPr>
        <w:lastRenderedPageBreak/>
        <w:t>Introduction</w:t>
      </w:r>
      <w:bookmarkEnd w:id="6"/>
    </w:p>
    <w:p w:rsidR="00990852" w:rsidRPr="00990852" w:rsidRDefault="00990852" w:rsidP="00990852">
      <w:pPr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This is document for installation web</w:t>
      </w:r>
      <w:r>
        <w:rPr>
          <w:rFonts w:cs="Times New Roman"/>
          <w:lang w:val="en-US"/>
        </w:rPr>
        <w:t xml:space="preserve"> development</w:t>
      </w:r>
      <w:r w:rsidRPr="00990852">
        <w:rPr>
          <w:rFonts w:cs="Times New Roman"/>
          <w:lang w:val="en-US"/>
        </w:rPr>
        <w:t xml:space="preserve"> server.</w:t>
      </w:r>
    </w:p>
    <w:p w:rsidR="00990852" w:rsidRPr="00990852" w:rsidRDefault="00990852" w:rsidP="00990852">
      <w:pPr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Server descriptions: Fedora release 18 (Spherical Cow).</w:t>
      </w:r>
    </w:p>
    <w:p w:rsidR="00990852" w:rsidRPr="00990852" w:rsidRDefault="00990852" w:rsidP="00990852">
      <w:pPr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There is several ways to install Hudson. In this document we install Hudson on Jboss Application Server 7.1</w:t>
      </w:r>
    </w:p>
    <w:p w:rsidR="00990852" w:rsidRPr="005179A6" w:rsidRDefault="00990852" w:rsidP="001F2A88">
      <w:pPr>
        <w:rPr>
          <w:lang w:val="en-US"/>
        </w:rPr>
      </w:pPr>
    </w:p>
    <w:p w:rsidR="005A029E" w:rsidRPr="005179A6" w:rsidRDefault="005179A6" w:rsidP="005A029E">
      <w:pPr>
        <w:pStyle w:val="Heading2"/>
        <w:rPr>
          <w:lang w:val="en-US"/>
        </w:rPr>
      </w:pPr>
      <w:bookmarkStart w:id="7" w:name="_Toc387822681"/>
      <w:r w:rsidRPr="005179A6">
        <w:rPr>
          <w:lang w:val="en-US"/>
        </w:rPr>
        <w:t>Target audience</w:t>
      </w:r>
      <w:bookmarkEnd w:id="7"/>
    </w:p>
    <w:p w:rsidR="005179A6" w:rsidRPr="005179A6" w:rsidRDefault="005179A6" w:rsidP="005179A6">
      <w:pPr>
        <w:rPr>
          <w:lang w:val="en-US"/>
        </w:rPr>
      </w:pPr>
      <w:r w:rsidRPr="005179A6">
        <w:rPr>
          <w:lang w:val="en-US"/>
        </w:rPr>
        <w:t>This document is intended primarily for integrators and application developers.</w:t>
      </w:r>
    </w:p>
    <w:p w:rsidR="005179A6" w:rsidRPr="005179A6" w:rsidRDefault="005179A6" w:rsidP="005179A6">
      <w:pPr>
        <w:rPr>
          <w:lang w:val="en-US"/>
        </w:rPr>
      </w:pPr>
      <w:r w:rsidRPr="005179A6">
        <w:rPr>
          <w:lang w:val="en-US"/>
        </w:rPr>
        <w:t>It does not address non-technical people and customers.</w:t>
      </w:r>
    </w:p>
    <w:p w:rsidR="005A029E" w:rsidRPr="005179A6" w:rsidRDefault="005179A6" w:rsidP="005179A6">
      <w:pPr>
        <w:rPr>
          <w:lang w:val="en-US"/>
        </w:rPr>
      </w:pPr>
      <w:r w:rsidRPr="005179A6">
        <w:rPr>
          <w:lang w:val="en-US"/>
        </w:rPr>
        <w:t>Its distribution must remain internal and confidential.</w:t>
      </w:r>
    </w:p>
    <w:p w:rsidR="007A7D06" w:rsidRPr="005179A6" w:rsidRDefault="007A7D06" w:rsidP="00F208B0">
      <w:pPr>
        <w:pStyle w:val="Heading2"/>
        <w:spacing w:after="240"/>
        <w:rPr>
          <w:lang w:val="en-US"/>
        </w:rPr>
      </w:pPr>
      <w:bookmarkStart w:id="8" w:name="_Toc387822682"/>
      <w:r w:rsidRPr="005179A6">
        <w:rPr>
          <w:lang w:val="en-US"/>
        </w:rPr>
        <w:t>Glossa</w:t>
      </w:r>
      <w:r w:rsidR="005179A6" w:rsidRPr="005179A6">
        <w:rPr>
          <w:lang w:val="en-US"/>
        </w:rPr>
        <w:t>ry</w:t>
      </w:r>
      <w:bookmarkEnd w:id="8"/>
    </w:p>
    <w:tbl>
      <w:tblPr>
        <w:tblW w:w="1041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CellMar>
          <w:top w:w="28" w:type="dxa"/>
          <w:left w:w="70" w:type="dxa"/>
          <w:bottom w:w="28" w:type="dxa"/>
          <w:right w:w="70" w:type="dxa"/>
        </w:tblCellMar>
        <w:tblLook w:val="0000"/>
      </w:tblPr>
      <w:tblGrid>
        <w:gridCol w:w="2480"/>
        <w:gridCol w:w="7938"/>
      </w:tblGrid>
      <w:tr w:rsidR="00F27D44" w:rsidRPr="009D6F8A" w:rsidTr="007C4CDE">
        <w:tc>
          <w:tcPr>
            <w:tcW w:w="2480" w:type="dxa"/>
          </w:tcPr>
          <w:p w:rsidR="00F27D44" w:rsidRPr="005179A6" w:rsidRDefault="00A667AC" w:rsidP="00A667AC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User c</w:t>
            </w:r>
            <w:r w:rsidR="005179A6">
              <w:rPr>
                <w:rFonts w:cs="Arial"/>
                <w:sz w:val="20"/>
                <w:lang w:val="en-US"/>
              </w:rPr>
              <w:t>redentials</w:t>
            </w:r>
          </w:p>
        </w:tc>
        <w:tc>
          <w:tcPr>
            <w:tcW w:w="7938" w:type="dxa"/>
          </w:tcPr>
          <w:p w:rsidR="00F27D44" w:rsidRPr="005179A6" w:rsidRDefault="00A667AC" w:rsidP="00A667AC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Establish the identity of a user, for example in the form of username and password.</w:t>
            </w:r>
          </w:p>
        </w:tc>
      </w:tr>
      <w:tr w:rsidR="00D257F8" w:rsidRPr="00D87267" w:rsidTr="007C4CDE">
        <w:tc>
          <w:tcPr>
            <w:tcW w:w="2480" w:type="dxa"/>
          </w:tcPr>
          <w:p w:rsidR="00D257F8" w:rsidRPr="005179A6" w:rsidRDefault="00D12A53" w:rsidP="007C4CDE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OS</w:t>
            </w:r>
          </w:p>
        </w:tc>
        <w:tc>
          <w:tcPr>
            <w:tcW w:w="7938" w:type="dxa"/>
          </w:tcPr>
          <w:p w:rsidR="00D257F8" w:rsidRPr="005179A6" w:rsidRDefault="00D12A53" w:rsidP="00D257F8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Operating System</w:t>
            </w:r>
          </w:p>
        </w:tc>
      </w:tr>
      <w:tr w:rsidR="0020719B" w:rsidRPr="00D87267" w:rsidTr="007C4CDE">
        <w:tc>
          <w:tcPr>
            <w:tcW w:w="2480" w:type="dxa"/>
          </w:tcPr>
          <w:p w:rsidR="0020719B" w:rsidRPr="005179A6" w:rsidRDefault="00D12A53" w:rsidP="007C4CDE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npm</w:t>
            </w:r>
          </w:p>
        </w:tc>
        <w:tc>
          <w:tcPr>
            <w:tcW w:w="7938" w:type="dxa"/>
          </w:tcPr>
          <w:p w:rsidR="0020719B" w:rsidRPr="00A667AC" w:rsidRDefault="00D12A53" w:rsidP="00A96BD1">
            <w:pPr>
              <w:spacing w:after="0"/>
              <w:rPr>
                <w:rFonts w:cs="Arial"/>
                <w:sz w:val="20"/>
                <w:lang w:val="en-US"/>
              </w:rPr>
            </w:pPr>
            <w:r>
              <w:rPr>
                <w:rFonts w:cs="Arial"/>
                <w:sz w:val="20"/>
                <w:lang w:val="en-US"/>
              </w:rPr>
              <w:t>Node package management</w:t>
            </w:r>
          </w:p>
        </w:tc>
      </w:tr>
    </w:tbl>
    <w:p w:rsidR="00F5776B" w:rsidRPr="00A667AC" w:rsidRDefault="00F5776B" w:rsidP="007A7D06">
      <w:pPr>
        <w:pStyle w:val="Heading2"/>
        <w:rPr>
          <w:lang w:val="en-US"/>
        </w:rPr>
      </w:pPr>
      <w:bookmarkStart w:id="9" w:name="_Toc387822683"/>
      <w:r w:rsidRPr="00A667AC">
        <w:rPr>
          <w:lang w:val="en-US"/>
        </w:rPr>
        <w:t>R</w:t>
      </w:r>
      <w:r w:rsidR="00A667AC" w:rsidRPr="00A667AC">
        <w:rPr>
          <w:lang w:val="en-US"/>
        </w:rPr>
        <w:t>e</w:t>
      </w:r>
      <w:r w:rsidRPr="00A667AC">
        <w:rPr>
          <w:lang w:val="en-US"/>
        </w:rPr>
        <w:t>f</w:t>
      </w:r>
      <w:r w:rsidR="00A667AC" w:rsidRPr="00A667AC">
        <w:rPr>
          <w:lang w:val="en-US"/>
        </w:rPr>
        <w:t>e</w:t>
      </w:r>
      <w:r w:rsidRPr="00A667AC">
        <w:rPr>
          <w:lang w:val="en-US"/>
        </w:rPr>
        <w:t>rence</w:t>
      </w:r>
      <w:r w:rsidR="001F1864" w:rsidRPr="00A667AC">
        <w:rPr>
          <w:lang w:val="en-US"/>
        </w:rPr>
        <w:t>s</w:t>
      </w:r>
      <w:bookmarkEnd w:id="9"/>
    </w:p>
    <w:p w:rsidR="00A667AC" w:rsidRPr="00A667AC" w:rsidRDefault="003A373C" w:rsidP="00A667AC">
      <w:pPr>
        <w:rPr>
          <w:b/>
          <w:lang w:val="en-US"/>
        </w:rPr>
      </w:pPr>
      <w:r>
        <w:rPr>
          <w:b/>
          <w:lang w:val="en-US"/>
        </w:rPr>
        <w:t>InstallationWebDevelopmentServe</w:t>
      </w:r>
      <w:r w:rsidR="00806FEB">
        <w:rPr>
          <w:b/>
          <w:lang w:val="en-US"/>
        </w:rPr>
        <w:t>r</w:t>
      </w:r>
      <w:r>
        <w:rPr>
          <w:b/>
          <w:lang w:val="en-US"/>
        </w:rPr>
        <w:t>Guide</w:t>
      </w:r>
      <w:r w:rsidR="00A667AC" w:rsidRPr="00A667AC">
        <w:rPr>
          <w:b/>
          <w:lang w:val="en-US"/>
        </w:rPr>
        <w:t>-</w:t>
      </w:r>
      <w:r w:rsidR="00A667AC" w:rsidRPr="00A667AC">
        <w:rPr>
          <w:i/>
          <w:lang w:val="en-US"/>
        </w:rPr>
        <w:t>&lt;version&gt;</w:t>
      </w:r>
      <w:r w:rsidR="00A667AC" w:rsidRPr="00A667AC">
        <w:rPr>
          <w:b/>
          <w:lang w:val="en-US"/>
        </w:rPr>
        <w:t xml:space="preserve">.docx </w:t>
      </w:r>
    </w:p>
    <w:p w:rsidR="00A667AC" w:rsidRPr="00DB64AA" w:rsidRDefault="00A667AC" w:rsidP="00F5776B">
      <w:pPr>
        <w:rPr>
          <w:lang w:val="en-US"/>
        </w:rPr>
      </w:pPr>
    </w:p>
    <w:p w:rsidR="00A667AC" w:rsidRPr="00DB64AA" w:rsidRDefault="00A667AC" w:rsidP="00F5776B">
      <w:pPr>
        <w:rPr>
          <w:lang w:val="en-US"/>
        </w:rPr>
      </w:pPr>
    </w:p>
    <w:p w:rsidR="00990852" w:rsidRPr="00806FEB" w:rsidRDefault="00C44412" w:rsidP="00990852">
      <w:pPr>
        <w:jc w:val="center"/>
        <w:rPr>
          <w:rFonts w:ascii="Times New Roman" w:hAnsi="Times New Roman" w:cs="Times New Roman"/>
          <w:lang w:val="en-US"/>
        </w:rPr>
      </w:pPr>
      <w:r w:rsidRPr="00DB64AA">
        <w:rPr>
          <w:rFonts w:cs="Arial"/>
          <w:lang w:val="en-US"/>
        </w:rPr>
        <w:br w:type="page"/>
      </w:r>
    </w:p>
    <w:p w:rsidR="00990852" w:rsidRPr="00806FEB" w:rsidRDefault="00990852" w:rsidP="00990852">
      <w:pPr>
        <w:rPr>
          <w:rFonts w:cs="Times New Roman"/>
          <w:lang w:val="en-US"/>
        </w:rPr>
      </w:pPr>
    </w:p>
    <w:p w:rsidR="00990852" w:rsidRPr="00990852" w:rsidRDefault="00990852" w:rsidP="00990852">
      <w:pPr>
        <w:pStyle w:val="Heading1"/>
      </w:pPr>
      <w:bookmarkStart w:id="10" w:name="_Toc387736701"/>
      <w:bookmarkStart w:id="11" w:name="_Toc387822684"/>
      <w:r>
        <w:t>Install</w:t>
      </w:r>
      <w:r w:rsidRPr="00990852">
        <w:t xml:space="preserve"> NodeJS</w:t>
      </w:r>
      <w:bookmarkEnd w:id="10"/>
      <w:bookmarkEnd w:id="11"/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Node.js and npm are available in Fedora 18 and later. Just use your favorite graphical package manager or run this on a terminal to install both npm and node: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  <w:r w:rsidRPr="00990852">
        <w:rPr>
          <w:rFonts w:cs="Times New Roman"/>
          <w:b/>
          <w:lang w:val="en-US"/>
        </w:rPr>
        <w:t>$sudo yum install nodejs npm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Test installation successful: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>$node --version</w:t>
      </w:r>
    </w:p>
    <w:p w:rsid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 xml:space="preserve">$npm </w:t>
      </w:r>
      <w:r w:rsidR="004A2AAD">
        <w:rPr>
          <w:rFonts w:cs="Times New Roman"/>
          <w:b/>
        </w:rPr>
        <w:t>--</w:t>
      </w:r>
      <w:r w:rsidRPr="00990852">
        <w:rPr>
          <w:rFonts w:cs="Times New Roman"/>
          <w:b/>
        </w:rPr>
        <w:t>version</w:t>
      </w:r>
    </w:p>
    <w:p w:rsidR="00990852" w:rsidRDefault="00990852">
      <w:pPr>
        <w:spacing w:after="200" w:line="276" w:lineRule="auto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</w:p>
    <w:p w:rsidR="00990852" w:rsidRPr="00990852" w:rsidRDefault="00990852" w:rsidP="00990852">
      <w:pPr>
        <w:pStyle w:val="Heading1"/>
      </w:pPr>
      <w:bookmarkStart w:id="12" w:name="_Toc387736702"/>
      <w:bookmarkStart w:id="13" w:name="_Toc387822685"/>
      <w:r w:rsidRPr="00990852">
        <w:t>I</w:t>
      </w:r>
      <w:r>
        <w:t>nstall</w:t>
      </w:r>
      <w:r w:rsidRPr="00990852">
        <w:t xml:space="preserve"> Ruby AND Compass</w:t>
      </w:r>
      <w:bookmarkEnd w:id="12"/>
      <w:bookmarkEnd w:id="13"/>
    </w:p>
    <w:p w:rsidR="00990852" w:rsidRPr="00990852" w:rsidRDefault="00990852" w:rsidP="00990852">
      <w:pPr>
        <w:pStyle w:val="ListParagraph"/>
        <w:numPr>
          <w:ilvl w:val="0"/>
          <w:numId w:val="33"/>
        </w:numPr>
        <w:spacing w:after="200" w:line="276" w:lineRule="auto"/>
        <w:ind w:left="450"/>
        <w:contextualSpacing/>
        <w:rPr>
          <w:rFonts w:cs="Times New Roman"/>
        </w:rPr>
      </w:pPr>
      <w:r w:rsidRPr="00990852">
        <w:rPr>
          <w:rFonts w:cs="Times New Roman"/>
        </w:rPr>
        <w:t>Install Ruby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CentOS, Fedora, and RHEL use the yum package manager. You can use it like this: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  <w:r w:rsidRPr="00990852">
        <w:rPr>
          <w:rFonts w:cs="Times New Roman"/>
          <w:b/>
          <w:lang w:val="en-US"/>
        </w:rPr>
        <w:t>$ sudo yum install ruby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Check installation: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>$ruby --version</w:t>
      </w:r>
    </w:p>
    <w:p w:rsidR="00990852" w:rsidRPr="00990852" w:rsidRDefault="00990852" w:rsidP="00990852">
      <w:pPr>
        <w:pStyle w:val="ListParagraph"/>
        <w:numPr>
          <w:ilvl w:val="0"/>
          <w:numId w:val="33"/>
        </w:numPr>
        <w:spacing w:after="200" w:line="276" w:lineRule="auto"/>
        <w:ind w:left="360"/>
        <w:contextualSpacing/>
        <w:rPr>
          <w:rFonts w:cs="Times New Roman"/>
        </w:rPr>
      </w:pPr>
      <w:r w:rsidRPr="00990852">
        <w:rPr>
          <w:rFonts w:cs="Times New Roman"/>
        </w:rPr>
        <w:t>Install Compass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>$gem update --system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>$gem install compass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</w:rPr>
      </w:pPr>
      <w:r w:rsidRPr="00990852">
        <w:rPr>
          <w:rFonts w:cs="Times New Roman"/>
        </w:rPr>
        <w:t>Check installation:</w:t>
      </w:r>
    </w:p>
    <w:p w:rsidR="00990852" w:rsidRDefault="00990852" w:rsidP="00990852">
      <w:pPr>
        <w:pStyle w:val="ListParagraph"/>
        <w:ind w:left="360"/>
        <w:rPr>
          <w:rFonts w:cs="Times New Roman"/>
          <w:b/>
        </w:rPr>
      </w:pPr>
      <w:r w:rsidRPr="00990852">
        <w:rPr>
          <w:rFonts w:cs="Times New Roman"/>
          <w:b/>
        </w:rPr>
        <w:t xml:space="preserve">$gem --version </w:t>
      </w:r>
    </w:p>
    <w:p w:rsidR="00990852" w:rsidRDefault="00990852">
      <w:pPr>
        <w:spacing w:after="200" w:line="276" w:lineRule="auto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</w:rPr>
      </w:pPr>
    </w:p>
    <w:p w:rsidR="00990852" w:rsidRPr="00990852" w:rsidRDefault="00990852" w:rsidP="00990852">
      <w:pPr>
        <w:pStyle w:val="Heading1"/>
      </w:pPr>
      <w:bookmarkStart w:id="14" w:name="_Toc387736703"/>
      <w:bookmarkStart w:id="15" w:name="_Toc387822686"/>
      <w:r>
        <w:t>Install</w:t>
      </w:r>
      <w:r w:rsidRPr="00990852">
        <w:t xml:space="preserve"> Git</w:t>
      </w:r>
      <w:bookmarkEnd w:id="14"/>
      <w:bookmarkEnd w:id="15"/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If you want to install Git on Linux via a binary installer, you can generally do so through the basic package-management tool that comes with your distribution. If you’re on Fedora, you can use yum: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  <w:r w:rsidRPr="00990852">
        <w:rPr>
          <w:rFonts w:cs="Times New Roman"/>
          <w:b/>
          <w:lang w:val="en-US"/>
        </w:rPr>
        <w:t>$ yum install git-core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Test:</w:t>
      </w:r>
    </w:p>
    <w:p w:rsid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  <w:r w:rsidRPr="00990852">
        <w:rPr>
          <w:rFonts w:cs="Times New Roman"/>
          <w:lang w:val="en-US"/>
        </w:rPr>
        <w:t>$</w:t>
      </w:r>
      <w:r w:rsidRPr="00990852">
        <w:rPr>
          <w:rFonts w:cs="Times New Roman"/>
          <w:b/>
          <w:lang w:val="en-US"/>
        </w:rPr>
        <w:t xml:space="preserve">git </w:t>
      </w:r>
      <w:r w:rsidR="00A372F1">
        <w:rPr>
          <w:rFonts w:cs="Times New Roman"/>
          <w:b/>
          <w:lang w:val="en-US"/>
        </w:rPr>
        <w:t>--</w:t>
      </w:r>
      <w:r w:rsidRPr="00990852">
        <w:rPr>
          <w:rFonts w:cs="Times New Roman"/>
          <w:b/>
          <w:lang w:val="en-US"/>
        </w:rPr>
        <w:t>version</w:t>
      </w:r>
    </w:p>
    <w:p w:rsidR="00990852" w:rsidRDefault="00990852">
      <w:pPr>
        <w:spacing w:after="200" w:line="276" w:lineRule="auto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br w:type="page"/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b/>
          <w:lang w:val="en-US"/>
        </w:rPr>
      </w:pPr>
    </w:p>
    <w:p w:rsidR="00990852" w:rsidRDefault="00990852" w:rsidP="00990852">
      <w:pPr>
        <w:pStyle w:val="Heading1"/>
        <w:rPr>
          <w:rStyle w:val="Heading1Char"/>
          <w:lang w:val="en-US"/>
        </w:rPr>
      </w:pPr>
      <w:bookmarkStart w:id="16" w:name="_Toc387822687"/>
      <w:r>
        <w:rPr>
          <w:rStyle w:val="Heading1Char"/>
          <w:lang w:val="en-US"/>
        </w:rPr>
        <w:t>Install</w:t>
      </w:r>
      <w:r w:rsidRPr="00990852">
        <w:rPr>
          <w:rStyle w:val="Heading1Char"/>
          <w:lang w:val="en-US"/>
        </w:rPr>
        <w:t xml:space="preserve"> Chrome</w:t>
      </w:r>
      <w:bookmarkEnd w:id="16"/>
    </w:p>
    <w:p w:rsidR="00990852" w:rsidRPr="00990852" w:rsidRDefault="00990852" w:rsidP="00990852">
      <w:pPr>
        <w:spacing w:after="200" w:line="276" w:lineRule="auto"/>
        <w:contextualSpacing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br/>
        <w:t>Here we install Google Chrome because our project testing on Google Chrome. If you using other browser for testing like Firefox or Opera, you don’t need to read this part.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 xml:space="preserve">First go to the link: </w:t>
      </w:r>
      <w:hyperlink r:id="rId8" w:history="1">
        <w:r w:rsidRPr="00990852">
          <w:rPr>
            <w:rStyle w:val="Hyperlink"/>
            <w:rFonts w:cs="Times New Roman"/>
            <w:lang w:val="en-US"/>
          </w:rPr>
          <w:t>https://www.google.com/intl/en/chrome/browser/</w:t>
        </w:r>
      </w:hyperlink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Get the installer package suite with you OS version.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</w:rPr>
      </w:pPr>
      <w:r w:rsidRPr="00990852">
        <w:rPr>
          <w:rFonts w:cs="Times New Roman"/>
          <w:noProof/>
          <w:lang w:val="en-US"/>
        </w:rPr>
        <w:drawing>
          <wp:inline distT="0" distB="0" distL="0" distR="0">
            <wp:extent cx="5943600" cy="3917900"/>
            <wp:effectExtent l="0" t="0" r="0" b="0"/>
            <wp:docPr id="11" name="Picture 1" descr="http://4.bp.blogspot.com/-_BjQvDn2YqA/Tr6NBGekQvI/AAAAAAAAACk/6dGGy-OVGlM/s1600/Screenshot+at+2011-11-12+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-_BjQvDn2YqA/Tr6NBGekQvI/AAAAAAAAACk/6dGGy-OVGlM/s1600/Screenshot+at+2011-11-12+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ind w:left="360"/>
        <w:rPr>
          <w:rFonts w:cs="Times New Roman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After installed. If you using root user for running server. Maybe you can’t run Google Chrome. Because Google Chrome doesn’t run with root user by default.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Try to do some work-around below: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In Fedora we have Google Chrome installed in: /opt/google/chrome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Open file google-chrome with any kind of text editor you like most.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Add the line “--user-data-dir” like the picture below.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43600" cy="3099435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852">
        <w:rPr>
          <w:rFonts w:cs="Times New Roman"/>
          <w:lang w:val="en-US"/>
        </w:rPr>
        <w:t xml:space="preserve"> 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>Test installation:</w:t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 xml:space="preserve">Open the Google Chrome and hit: </w:t>
      </w:r>
      <w:hyperlink r:id="rId11" w:history="1">
        <w:r w:rsidRPr="00990852">
          <w:rPr>
            <w:rStyle w:val="Hyperlink"/>
            <w:rFonts w:cs="Times New Roman"/>
            <w:lang w:val="en-US"/>
          </w:rPr>
          <w:t>http://www.ti-informatique.com/</w:t>
        </w:r>
      </w:hyperlink>
    </w:p>
    <w:p w:rsidR="00990852" w:rsidRDefault="00990852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:rsidR="00990852" w:rsidRPr="00990852" w:rsidRDefault="00990852" w:rsidP="00990852">
      <w:pPr>
        <w:pStyle w:val="ListParagraph"/>
        <w:ind w:left="360"/>
        <w:rPr>
          <w:rFonts w:cs="Times New Roman"/>
          <w:lang w:val="en-US"/>
        </w:rPr>
      </w:pPr>
    </w:p>
    <w:p w:rsidR="00990852" w:rsidRPr="00990852" w:rsidRDefault="00990852" w:rsidP="00990852">
      <w:pPr>
        <w:pStyle w:val="Heading1"/>
      </w:pPr>
      <w:bookmarkStart w:id="17" w:name="_Toc387736704"/>
      <w:bookmarkStart w:id="18" w:name="_Toc387822688"/>
      <w:r>
        <w:t>Install</w:t>
      </w:r>
      <w:r w:rsidRPr="00990852">
        <w:t xml:space="preserve"> </w:t>
      </w:r>
      <w:bookmarkEnd w:id="17"/>
      <w:r>
        <w:t>and Configure Hudson</w:t>
      </w:r>
      <w:bookmarkEnd w:id="18"/>
    </w:p>
    <w:p w:rsidR="00990852" w:rsidRPr="00990852" w:rsidRDefault="00990852" w:rsidP="00990852">
      <w:pPr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There is several ways for install Hudson. In this document we just install Hudson by deploy the Hudson.WAR file to Jboss Application Server 7.1</w:t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Download the Hudson war file from homepage of Hudson: </w:t>
      </w:r>
      <w:hyperlink r:id="rId12" w:history="1">
        <w:r w:rsidRPr="00990852">
          <w:rPr>
            <w:rStyle w:val="Hyperlink"/>
            <w:rFonts w:cs="Times New Roman"/>
            <w:sz w:val="24"/>
            <w:szCs w:val="24"/>
            <w:lang w:val="en-US"/>
          </w:rPr>
          <w:t>http://hudson-ci.org/</w:t>
        </w:r>
      </w:hyperlink>
      <w:r w:rsidRPr="00990852">
        <w:rPr>
          <w:rFonts w:cs="Times New Roman"/>
          <w:sz w:val="24"/>
          <w:szCs w:val="24"/>
          <w:lang w:val="en-US"/>
        </w:rPr>
        <w:t>.</w:t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</w:rPr>
      </w:pPr>
      <w:r w:rsidRPr="00990852">
        <w:rPr>
          <w:rFonts w:cs="Times New Roman"/>
          <w:sz w:val="24"/>
          <w:szCs w:val="24"/>
        </w:rPr>
        <w:t>Deploy on Jboss:</w:t>
      </w:r>
      <w:r w:rsidRPr="00990852">
        <w:rPr>
          <w:rFonts w:cs="Times New Roman"/>
          <w:sz w:val="24"/>
          <w:szCs w:val="24"/>
        </w:rPr>
        <w:br/>
      </w:r>
      <w:r w:rsidRPr="00990852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82651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5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Open the Setup screen of Hudson:</w:t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021965"/>
            <wp:effectExtent l="19050" t="0" r="0" b="0"/>
            <wp:docPr id="22" name="Picture 12" descr="2014-05-13_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4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rPr>
          <w:rFonts w:cs="Times New Roman"/>
          <w:b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For me I don’t know much about Hudson, and I check all options in </w:t>
      </w:r>
      <w:r w:rsidRPr="00990852">
        <w:rPr>
          <w:rFonts w:cs="Times New Roman"/>
          <w:b/>
          <w:sz w:val="24"/>
          <w:szCs w:val="24"/>
          <w:lang w:val="en-US"/>
        </w:rPr>
        <w:t xml:space="preserve">Core Compatibility Plugins </w:t>
      </w:r>
      <w:r w:rsidRPr="00990852">
        <w:rPr>
          <w:rFonts w:cs="Times New Roman"/>
          <w:sz w:val="24"/>
          <w:szCs w:val="24"/>
          <w:lang w:val="en-US"/>
        </w:rPr>
        <w:t xml:space="preserve">and </w:t>
      </w:r>
      <w:r w:rsidRPr="00990852">
        <w:rPr>
          <w:rFonts w:cs="Times New Roman"/>
          <w:b/>
          <w:sz w:val="24"/>
          <w:szCs w:val="24"/>
          <w:lang w:val="en-US"/>
        </w:rPr>
        <w:t>Featured Plugins.</w:t>
      </w:r>
    </w:p>
    <w:p w:rsidR="00990852" w:rsidRPr="00990852" w:rsidRDefault="0092634F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</w:rPr>
      </w:pPr>
      <w:r w:rsidRPr="009D6F8A">
        <w:rPr>
          <w:rFonts w:cs="Times New Roman"/>
          <w:sz w:val="24"/>
          <w:szCs w:val="24"/>
          <w:lang w:val="en-US"/>
        </w:rPr>
        <w:t>After install</w:t>
      </w:r>
      <w:r w:rsidR="009D6F8A" w:rsidRPr="009D6F8A">
        <w:rPr>
          <w:rFonts w:cs="Times New Roman"/>
          <w:sz w:val="24"/>
          <w:szCs w:val="24"/>
          <w:lang w:val="en-US"/>
        </w:rPr>
        <w:t>ing</w:t>
      </w:r>
      <w:r w:rsidRPr="009D6F8A">
        <w:rPr>
          <w:rFonts w:cs="Times New Roman"/>
          <w:sz w:val="24"/>
          <w:szCs w:val="24"/>
          <w:lang w:val="en-US"/>
        </w:rPr>
        <w:t xml:space="preserve"> </w:t>
      </w:r>
      <w:r w:rsidRPr="0092634F">
        <w:rPr>
          <w:rFonts w:cs="Times New Roman"/>
          <w:sz w:val="24"/>
          <w:szCs w:val="24"/>
        </w:rPr>
        <w:t>finish</w:t>
      </w:r>
      <w:r w:rsidR="00990852" w:rsidRPr="00990852">
        <w:rPr>
          <w:rFonts w:cs="Times New Roman"/>
          <w:sz w:val="24"/>
          <w:szCs w:val="24"/>
        </w:rPr>
        <w:t>:</w:t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Click Manage Hudson </w:t>
      </w:r>
      <w:r w:rsidRPr="00990852">
        <w:rPr>
          <w:rFonts w:cs="Times New Roman"/>
          <w:sz w:val="24"/>
          <w:szCs w:val="24"/>
        </w:rPr>
        <w:sym w:font="Wingdings" w:char="F0E0"/>
      </w:r>
      <w:r w:rsidRPr="00990852">
        <w:rPr>
          <w:rFonts w:cs="Times New Roman"/>
          <w:sz w:val="24"/>
          <w:szCs w:val="24"/>
          <w:lang w:val="en-US"/>
        </w:rPr>
        <w:t xml:space="preserve"> System Configuration:</w:t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lang w:val="en-US"/>
        </w:rPr>
        <w:drawing>
          <wp:inline distT="0" distB="0" distL="0" distR="0">
            <wp:extent cx="5943600" cy="2776220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Remember the Home directory. All our jobs will store in this directory.</w:t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lastRenderedPageBreak/>
        <w:t xml:space="preserve">Now all about Hudson setting are finish. </w:t>
      </w:r>
      <w:r w:rsidR="003A373C" w:rsidRPr="00990852">
        <w:rPr>
          <w:rFonts w:cs="Times New Roman"/>
          <w:sz w:val="24"/>
          <w:szCs w:val="24"/>
          <w:lang w:val="en-US"/>
        </w:rPr>
        <w:t>Let’s</w:t>
      </w:r>
      <w:r w:rsidRPr="00990852">
        <w:rPr>
          <w:rFonts w:cs="Times New Roman"/>
          <w:sz w:val="24"/>
          <w:szCs w:val="24"/>
          <w:lang w:val="en-US"/>
        </w:rPr>
        <w:t xml:space="preserve"> start with xedu-webapp project.</w:t>
      </w:r>
      <w:r w:rsidRPr="00990852">
        <w:rPr>
          <w:rFonts w:cs="Times New Roman"/>
          <w:sz w:val="24"/>
          <w:szCs w:val="24"/>
          <w:lang w:val="en-US"/>
        </w:rPr>
        <w:br/>
      </w:r>
      <w:r w:rsidRPr="00990852">
        <w:rPr>
          <w:rFonts w:cs="Times New Roman"/>
          <w:noProof/>
          <w:lang w:val="en-US"/>
        </w:rPr>
        <w:drawing>
          <wp:inline distT="0" distB="0" distL="0" distR="0">
            <wp:extent cx="5943600" cy="280035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Input the job name and click OK.</w:t>
      </w:r>
    </w:p>
    <w:p w:rsidR="00990852" w:rsidRPr="00990852" w:rsidRDefault="003A373C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Check out</w:t>
      </w:r>
      <w:r w:rsidR="00990852" w:rsidRPr="00990852">
        <w:rPr>
          <w:rFonts w:cs="Times New Roman"/>
          <w:sz w:val="24"/>
          <w:szCs w:val="24"/>
        </w:rPr>
        <w:t xml:space="preserve"> code </w:t>
      </w:r>
      <w:r>
        <w:rPr>
          <w:rFonts w:cs="Times New Roman"/>
          <w:sz w:val="24"/>
          <w:szCs w:val="24"/>
        </w:rPr>
        <w:t>from</w:t>
      </w:r>
      <w:r w:rsidR="00990852" w:rsidRPr="00990852">
        <w:rPr>
          <w:rFonts w:cs="Times New Roman"/>
          <w:sz w:val="24"/>
          <w:szCs w:val="24"/>
        </w:rPr>
        <w:t xml:space="preserve"> Source Code Management:</w:t>
      </w:r>
      <w:r w:rsidR="00990852" w:rsidRPr="00990852">
        <w:rPr>
          <w:rFonts w:cs="Times New Roman"/>
          <w:sz w:val="24"/>
          <w:szCs w:val="24"/>
        </w:rPr>
        <w:br/>
      </w:r>
      <w:r w:rsidR="00990852" w:rsidRPr="00990852">
        <w:rPr>
          <w:rFonts w:cs="Times New Roman"/>
          <w:noProof/>
          <w:lang w:val="en-US"/>
        </w:rPr>
        <w:drawing>
          <wp:inline distT="0" distB="0" distL="0" distR="0">
            <wp:extent cx="5943600" cy="3094990"/>
            <wp:effectExtent l="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This step may require user credentials for access SVN server to get source code.</w:t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</w:rPr>
      </w:pPr>
      <w:r w:rsidRPr="00990852">
        <w:rPr>
          <w:rFonts w:cs="Times New Roman"/>
          <w:sz w:val="24"/>
          <w:szCs w:val="24"/>
        </w:rPr>
        <w:t>Input your credentials needed.</w:t>
      </w:r>
      <w:r w:rsidRPr="00990852">
        <w:rPr>
          <w:rFonts w:cs="Times New Roman"/>
          <w:sz w:val="24"/>
          <w:szCs w:val="24"/>
        </w:rPr>
        <w:br/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</w:rPr>
      </w:pPr>
      <w:r w:rsidRPr="003A373C">
        <w:rPr>
          <w:rFonts w:cs="Times New Roman"/>
          <w:sz w:val="24"/>
          <w:szCs w:val="24"/>
          <w:lang w:val="en-US"/>
        </w:rPr>
        <w:t xml:space="preserve">Scheduling </w:t>
      </w:r>
      <w:r w:rsidRPr="00990852">
        <w:rPr>
          <w:rFonts w:cs="Times New Roman"/>
          <w:sz w:val="24"/>
          <w:szCs w:val="24"/>
        </w:rPr>
        <w:t>the job:</w:t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43600" cy="3129915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ListParagraph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In this example: </w:t>
      </w:r>
      <w:r w:rsidRPr="00990852">
        <w:rPr>
          <w:rFonts w:cs="Times New Roman"/>
          <w:b/>
          <w:sz w:val="24"/>
          <w:szCs w:val="24"/>
          <w:lang w:val="en-US"/>
        </w:rPr>
        <w:t>*/60 * * * *</w:t>
      </w:r>
      <w:r w:rsidR="00D876D8">
        <w:rPr>
          <w:rFonts w:cs="Times New Roman"/>
          <w:sz w:val="24"/>
          <w:szCs w:val="24"/>
          <w:lang w:val="en-US"/>
        </w:rPr>
        <w:t xml:space="preserve"> mean: build every 60 minutes of every</w:t>
      </w:r>
      <w:r w:rsidRPr="00990852">
        <w:rPr>
          <w:rFonts w:cs="Times New Roman"/>
          <w:sz w:val="24"/>
          <w:szCs w:val="24"/>
          <w:lang w:val="en-US"/>
        </w:rPr>
        <w:t>day.</w:t>
      </w:r>
    </w:p>
    <w:p w:rsidR="00990852" w:rsidRPr="00990852" w:rsidRDefault="00990852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Configuration Build.</w:t>
      </w:r>
      <w:r w:rsidRPr="00990852">
        <w:rPr>
          <w:rFonts w:cs="Times New Roman"/>
          <w:sz w:val="24"/>
          <w:szCs w:val="24"/>
          <w:lang w:val="en-US"/>
        </w:rPr>
        <w:br/>
        <w:t xml:space="preserve">In build part: Click </w:t>
      </w:r>
      <w:r w:rsidRPr="00990852">
        <w:rPr>
          <w:rFonts w:cs="Times New Roman"/>
          <w:b/>
          <w:sz w:val="24"/>
          <w:szCs w:val="24"/>
          <w:lang w:val="en-US"/>
        </w:rPr>
        <w:t>Add build step</w:t>
      </w:r>
      <w:r w:rsidRPr="00990852">
        <w:rPr>
          <w:rFonts w:cs="Times New Roman"/>
          <w:sz w:val="24"/>
          <w:szCs w:val="24"/>
          <w:lang w:val="en-US"/>
        </w:rPr>
        <w:t xml:space="preserve"> </w:t>
      </w:r>
      <w:r w:rsidRPr="00990852">
        <w:rPr>
          <w:rFonts w:cs="Times New Roman"/>
          <w:sz w:val="24"/>
          <w:szCs w:val="24"/>
        </w:rPr>
        <w:sym w:font="Wingdings" w:char="F0E0"/>
      </w:r>
      <w:r w:rsidRPr="00990852">
        <w:rPr>
          <w:rFonts w:cs="Times New Roman"/>
          <w:sz w:val="24"/>
          <w:szCs w:val="24"/>
          <w:lang w:val="en-US"/>
        </w:rPr>
        <w:t xml:space="preserve"> Choose </w:t>
      </w:r>
      <w:r w:rsidRPr="00990852">
        <w:rPr>
          <w:rFonts w:cs="Times New Roman"/>
          <w:b/>
          <w:sz w:val="24"/>
          <w:szCs w:val="24"/>
          <w:lang w:val="en-US"/>
        </w:rPr>
        <w:t>Execute shell</w:t>
      </w:r>
    </w:p>
    <w:p w:rsidR="00990852" w:rsidRDefault="00990852" w:rsidP="00990852">
      <w:pPr>
        <w:ind w:left="720"/>
        <w:rPr>
          <w:rFonts w:cs="Times New Roman"/>
          <w:b/>
          <w:sz w:val="24"/>
          <w:szCs w:val="24"/>
          <w:lang w:val="en-US"/>
        </w:rPr>
      </w:pPr>
      <w:r w:rsidRPr="00990852">
        <w:rPr>
          <w:rFonts w:cs="Times New Roman"/>
          <w:b/>
          <w:sz w:val="24"/>
          <w:szCs w:val="24"/>
          <w:lang w:val="en-US"/>
        </w:rPr>
        <w:t>npm install</w:t>
      </w:r>
    </w:p>
    <w:p w:rsidR="00D876D8" w:rsidRPr="00990852" w:rsidRDefault="00D876D8" w:rsidP="00990852">
      <w:pPr>
        <w:ind w:left="720"/>
        <w:rPr>
          <w:rFonts w:cs="Times New Roman"/>
          <w:b/>
          <w:sz w:val="24"/>
          <w:szCs w:val="24"/>
          <w:lang w:val="en-US"/>
        </w:rPr>
      </w:pPr>
      <w:r>
        <w:rPr>
          <w:rFonts w:cs="Times New Roman"/>
          <w:b/>
          <w:sz w:val="24"/>
          <w:szCs w:val="24"/>
          <w:lang w:val="en-US"/>
        </w:rPr>
        <w:t>bower install</w:t>
      </w:r>
    </w:p>
    <w:p w:rsidR="00990852" w:rsidRPr="00990852" w:rsidRDefault="00990852" w:rsidP="00990852">
      <w:pPr>
        <w:ind w:left="720"/>
        <w:rPr>
          <w:rFonts w:cs="Times New Roman"/>
          <w:b/>
          <w:sz w:val="24"/>
          <w:szCs w:val="24"/>
          <w:lang w:val="en-US"/>
        </w:rPr>
      </w:pPr>
      <w:r w:rsidRPr="00990852">
        <w:rPr>
          <w:rFonts w:cs="Times New Roman"/>
          <w:b/>
          <w:sz w:val="24"/>
          <w:szCs w:val="24"/>
          <w:lang w:val="en-US"/>
        </w:rPr>
        <w:t>grunt build</w:t>
      </w:r>
    </w:p>
    <w:p w:rsidR="00990852" w:rsidRPr="00990852" w:rsidRDefault="00990852" w:rsidP="00990852">
      <w:pPr>
        <w:ind w:left="720"/>
        <w:rPr>
          <w:rFonts w:cs="Times New Roman"/>
          <w:b/>
          <w:sz w:val="24"/>
          <w:szCs w:val="24"/>
          <w:lang w:val="en-US"/>
        </w:rPr>
      </w:pPr>
      <w:r w:rsidRPr="00990852">
        <w:rPr>
          <w:rFonts w:cs="Times New Roman"/>
          <w:b/>
          <w:sz w:val="24"/>
          <w:szCs w:val="24"/>
          <w:lang w:val="en-US"/>
        </w:rPr>
        <w:t>grunt test</w:t>
      </w:r>
    </w:p>
    <w:p w:rsidR="00990852" w:rsidRPr="00990852" w:rsidRDefault="00D876D8" w:rsidP="00990852">
      <w:pPr>
        <w:ind w:left="720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736566" cy="3146613"/>
            <wp:effectExtent l="19050" t="0" r="0" b="0"/>
            <wp:docPr id="3" name="Picture 2" descr="2014-05-13_1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163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96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Default="009B72D8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C</w:t>
      </w:r>
      <w:r w:rsidRPr="00990852">
        <w:rPr>
          <w:rFonts w:cs="Times New Roman"/>
          <w:sz w:val="24"/>
          <w:szCs w:val="24"/>
          <w:lang w:val="en-US"/>
        </w:rPr>
        <w:t xml:space="preserve">lick </w:t>
      </w:r>
      <w:r w:rsidRPr="00990852">
        <w:rPr>
          <w:rFonts w:cs="Times New Roman"/>
          <w:b/>
          <w:sz w:val="24"/>
          <w:szCs w:val="24"/>
          <w:lang w:val="en-US"/>
        </w:rPr>
        <w:t>save</w:t>
      </w:r>
      <w:r w:rsidR="00990852" w:rsidRPr="00990852">
        <w:rPr>
          <w:rFonts w:cs="Times New Roman"/>
          <w:sz w:val="24"/>
          <w:szCs w:val="24"/>
          <w:lang w:val="en-US"/>
        </w:rPr>
        <w:t xml:space="preserve"> at the bottom of page and Click </w:t>
      </w:r>
      <w:r w:rsidR="00990852" w:rsidRPr="00990852">
        <w:rPr>
          <w:rFonts w:cs="Times New Roman"/>
          <w:b/>
          <w:sz w:val="24"/>
          <w:szCs w:val="24"/>
          <w:lang w:val="en-US"/>
        </w:rPr>
        <w:t>Build Now</w:t>
      </w:r>
      <w:r w:rsidR="00990852" w:rsidRPr="00990852">
        <w:rPr>
          <w:rFonts w:cs="Times New Roman"/>
          <w:sz w:val="24"/>
          <w:szCs w:val="24"/>
          <w:lang w:val="en-US"/>
        </w:rPr>
        <w:t>.</w:t>
      </w:r>
    </w:p>
    <w:p w:rsidR="00231471" w:rsidRDefault="00231471" w:rsidP="00231471">
      <w:p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If your build successful you will have a screen like below.</w:t>
      </w:r>
    </w:p>
    <w:p w:rsidR="00160762" w:rsidRDefault="00160762" w:rsidP="00160762">
      <w:pPr>
        <w:keepNext/>
        <w:spacing w:after="200" w:line="276" w:lineRule="auto"/>
        <w:contextualSpacing/>
      </w:pPr>
      <w:r w:rsidRPr="00160762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048635"/>
            <wp:effectExtent l="19050" t="0" r="0" b="0"/>
            <wp:docPr id="4" name="Picture 4" descr="2014-05-13_0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4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62" w:rsidRPr="00160762" w:rsidRDefault="00160762" w:rsidP="00160762">
      <w:pPr>
        <w:pStyle w:val="Caption"/>
        <w:jc w:val="center"/>
        <w:rPr>
          <w:rFonts w:cs="Times New Roman"/>
          <w:sz w:val="24"/>
          <w:szCs w:val="24"/>
          <w:lang w:val="en-US"/>
        </w:rPr>
      </w:pPr>
      <w:r w:rsidRPr="00160762">
        <w:rPr>
          <w:lang w:val="en-US"/>
        </w:rPr>
        <w:t xml:space="preserve">Figure </w:t>
      </w:r>
      <w:r w:rsidR="009031DB">
        <w:fldChar w:fldCharType="begin"/>
      </w:r>
      <w:r w:rsidRPr="00160762">
        <w:rPr>
          <w:lang w:val="en-US"/>
        </w:rPr>
        <w:instrText xml:space="preserve"> SEQ Figure \* ARABIC </w:instrText>
      </w:r>
      <w:r w:rsidR="009031DB">
        <w:fldChar w:fldCharType="separate"/>
      </w:r>
      <w:r w:rsidR="00665B5A">
        <w:rPr>
          <w:noProof/>
          <w:lang w:val="en-US"/>
        </w:rPr>
        <w:t>1</w:t>
      </w:r>
      <w:r w:rsidR="009031DB">
        <w:fldChar w:fldCharType="end"/>
      </w:r>
      <w:r w:rsidR="00F91B36">
        <w:rPr>
          <w:lang w:val="en-US"/>
        </w:rPr>
        <w:t>.</w:t>
      </w:r>
      <w:r w:rsidRPr="00160762">
        <w:rPr>
          <w:lang w:val="en-US"/>
        </w:rPr>
        <w:t>Build successful, we have dist folder</w:t>
      </w:r>
    </w:p>
    <w:p w:rsidR="00160762" w:rsidRDefault="00160762" w:rsidP="00231471">
      <w:pPr>
        <w:spacing w:after="200" w:line="276" w:lineRule="auto"/>
        <w:contextualSpacing/>
        <w:rPr>
          <w:noProof/>
          <w:lang w:val="en-US"/>
        </w:rPr>
      </w:pPr>
      <w:r>
        <w:rPr>
          <w:noProof/>
          <w:lang w:val="en-US"/>
        </w:rPr>
        <w:t>If your build FAILURE this may causes by:</w:t>
      </w:r>
    </w:p>
    <w:p w:rsidR="00EE7545" w:rsidRDefault="00160762" w:rsidP="00EE7545">
      <w:pPr>
        <w:keepNext/>
        <w:spacing w:after="200" w:line="276" w:lineRule="auto"/>
        <w:contextualSpacing/>
      </w:pPr>
      <w:r w:rsidRPr="00160762">
        <w:rPr>
          <w:noProof/>
          <w:lang w:val="en-US"/>
        </w:rPr>
        <w:drawing>
          <wp:inline distT="0" distB="0" distL="0" distR="0">
            <wp:extent cx="5943600" cy="2841625"/>
            <wp:effectExtent l="19050" t="0" r="0" b="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62" w:rsidRPr="00EE7545" w:rsidRDefault="00EE7545" w:rsidP="00EE7545">
      <w:pPr>
        <w:pStyle w:val="Caption"/>
        <w:jc w:val="center"/>
        <w:rPr>
          <w:lang w:val="en-US"/>
        </w:rPr>
      </w:pPr>
      <w:r w:rsidRPr="00EE7545">
        <w:rPr>
          <w:lang w:val="en-US"/>
        </w:rPr>
        <w:t xml:space="preserve">Figure </w:t>
      </w:r>
      <w:r w:rsidR="009031DB">
        <w:fldChar w:fldCharType="begin"/>
      </w:r>
      <w:r w:rsidRPr="00EE7545">
        <w:rPr>
          <w:lang w:val="en-US"/>
        </w:rPr>
        <w:instrText xml:space="preserve"> SEQ Figure \* ARABIC </w:instrText>
      </w:r>
      <w:r w:rsidR="009031DB">
        <w:fldChar w:fldCharType="separate"/>
      </w:r>
      <w:r w:rsidR="00665B5A">
        <w:rPr>
          <w:noProof/>
          <w:lang w:val="en-US"/>
        </w:rPr>
        <w:t>2</w:t>
      </w:r>
      <w:r w:rsidR="009031DB">
        <w:fldChar w:fldCharType="end"/>
      </w:r>
      <w:r w:rsidR="00F91B36">
        <w:rPr>
          <w:lang w:val="en-US"/>
        </w:rPr>
        <w:t>.</w:t>
      </w:r>
      <w:r w:rsidRPr="00EE7545">
        <w:rPr>
          <w:lang w:val="en-US"/>
        </w:rPr>
        <w:t>Bower not run with root user</w:t>
      </w:r>
    </w:p>
    <w:p w:rsidR="00EE7545" w:rsidRDefault="00EE7545" w:rsidP="00EE7545">
      <w:pPr>
        <w:rPr>
          <w:b/>
          <w:lang w:val="en-US"/>
        </w:rPr>
      </w:pPr>
      <w:r>
        <w:rPr>
          <w:lang w:val="en-US"/>
        </w:rPr>
        <w:t xml:space="preserve">Replace the command </w:t>
      </w:r>
      <w:r>
        <w:rPr>
          <w:b/>
          <w:lang w:val="en-US"/>
        </w:rPr>
        <w:t xml:space="preserve">bower install </w:t>
      </w:r>
      <w:r w:rsidRPr="00EE7545">
        <w:rPr>
          <w:lang w:val="en-US"/>
        </w:rPr>
        <w:t xml:space="preserve">by </w:t>
      </w:r>
      <w:r>
        <w:rPr>
          <w:b/>
          <w:lang w:val="en-US"/>
        </w:rPr>
        <w:t>bower install --allow-root</w:t>
      </w:r>
    </w:p>
    <w:p w:rsidR="00665B5A" w:rsidRPr="00231471" w:rsidRDefault="00665B5A" w:rsidP="00665B5A">
      <w:p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Otherwise you may have the task </w:t>
      </w:r>
      <w:r>
        <w:rPr>
          <w:rFonts w:cs="Times New Roman"/>
          <w:b/>
          <w:sz w:val="24"/>
          <w:szCs w:val="24"/>
          <w:lang w:val="en-US"/>
        </w:rPr>
        <w:t xml:space="preserve">bower install </w:t>
      </w:r>
      <w:r>
        <w:rPr>
          <w:rFonts w:cs="Times New Roman"/>
          <w:sz w:val="24"/>
          <w:szCs w:val="24"/>
          <w:lang w:val="en-US"/>
        </w:rPr>
        <w:t xml:space="preserve">running for too long, read </w:t>
      </w:r>
      <w:r w:rsidRPr="00231471">
        <w:rPr>
          <w:rFonts w:cs="Times New Roman"/>
          <w:b/>
          <w:sz w:val="24"/>
          <w:szCs w:val="24"/>
          <w:lang w:val="en-US"/>
        </w:rPr>
        <w:t>remaining problems</w:t>
      </w:r>
      <w:r>
        <w:rPr>
          <w:rFonts w:cs="Times New Roman"/>
          <w:b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part</w:t>
      </w:r>
      <w:r>
        <w:rPr>
          <w:rFonts w:cs="Times New Roman"/>
          <w:b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to solve it.</w:t>
      </w:r>
    </w:p>
    <w:p w:rsidR="00665B5A" w:rsidRPr="00665B5A" w:rsidRDefault="00665B5A" w:rsidP="00EE7545">
      <w:pPr>
        <w:rPr>
          <w:lang w:val="en-US"/>
        </w:rPr>
      </w:pPr>
    </w:p>
    <w:p w:rsidR="00665B5A" w:rsidRDefault="00665B5A" w:rsidP="00665B5A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943600" cy="2411095"/>
            <wp:effectExtent l="19050" t="0" r="0" b="0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45" w:rsidRPr="00EE7545" w:rsidRDefault="00665B5A" w:rsidP="00665B5A">
      <w:pPr>
        <w:pStyle w:val="Caption"/>
        <w:jc w:val="center"/>
        <w:rPr>
          <w:b w:val="0"/>
          <w:lang w:val="en-US"/>
        </w:rPr>
      </w:pPr>
      <w:r w:rsidRPr="00665B5A">
        <w:rPr>
          <w:lang w:val="en-US"/>
        </w:rPr>
        <w:t xml:space="preserve">Figure </w:t>
      </w:r>
      <w:r w:rsidR="009031DB">
        <w:fldChar w:fldCharType="begin"/>
      </w:r>
      <w:r w:rsidRPr="00665B5A">
        <w:rPr>
          <w:lang w:val="en-US"/>
        </w:rPr>
        <w:instrText xml:space="preserve"> SEQ Figure \* ARABIC </w:instrText>
      </w:r>
      <w:r w:rsidR="009031DB">
        <w:fldChar w:fldCharType="separate"/>
      </w:r>
      <w:r w:rsidRPr="00665B5A">
        <w:rPr>
          <w:noProof/>
          <w:lang w:val="en-US"/>
        </w:rPr>
        <w:t>3</w:t>
      </w:r>
      <w:r w:rsidR="009031DB">
        <w:fldChar w:fldCharType="end"/>
      </w:r>
      <w:r w:rsidRPr="00665B5A">
        <w:rPr>
          <w:lang w:val="en-US"/>
        </w:rPr>
        <w:t>.Bower install stuck for too long</w:t>
      </w:r>
    </w:p>
    <w:p w:rsidR="00990852" w:rsidRPr="00160762" w:rsidRDefault="00990852" w:rsidP="00990852">
      <w:pPr>
        <w:rPr>
          <w:rFonts w:cs="Times New Roman"/>
          <w:sz w:val="24"/>
          <w:szCs w:val="24"/>
          <w:lang w:val="en-US"/>
        </w:rPr>
      </w:pPr>
    </w:p>
    <w:p w:rsidR="00990852" w:rsidRPr="00990852" w:rsidRDefault="0058469D" w:rsidP="00990852">
      <w:pPr>
        <w:pStyle w:val="ListParagraph"/>
        <w:numPr>
          <w:ilvl w:val="0"/>
          <w:numId w:val="34"/>
        </w:numPr>
        <w:spacing w:after="200" w:line="276" w:lineRule="auto"/>
        <w:contextualSpacing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</w:t>
      </w:r>
      <w:r w:rsidR="00990852" w:rsidRPr="00990852">
        <w:rPr>
          <w:rFonts w:cs="Times New Roman"/>
          <w:sz w:val="24"/>
          <w:szCs w:val="24"/>
          <w:lang w:val="en-US"/>
        </w:rPr>
        <w:t>Assume that your build successful.</w:t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Click on </w:t>
      </w:r>
      <w:r w:rsidRPr="00990852">
        <w:rPr>
          <w:rFonts w:cs="Times New Roman"/>
          <w:b/>
          <w:sz w:val="24"/>
          <w:szCs w:val="24"/>
          <w:lang w:val="en-US"/>
        </w:rPr>
        <w:t>Workspace</w:t>
      </w:r>
      <w:r w:rsidRPr="00990852">
        <w:rPr>
          <w:rFonts w:cs="Times New Roman"/>
          <w:sz w:val="24"/>
          <w:szCs w:val="24"/>
          <w:lang w:val="en-US"/>
        </w:rPr>
        <w:t xml:space="preserve"> and you will see:</w:t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042285"/>
            <wp:effectExtent l="19050" t="0" r="0" b="0"/>
            <wp:docPr id="29" name="Picture 5" descr="2014-05-13_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3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Now, we will configure for Post-build actions.</w:t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002280"/>
            <wp:effectExtent l="19050" t="0" r="0" b="0"/>
            <wp:docPr id="30" name="Picture 13" descr="2014-05-13_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4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</w:rPr>
      </w:pPr>
      <w:r w:rsidRPr="00990852">
        <w:rPr>
          <w:rFonts w:cs="Times New Roman"/>
          <w:sz w:val="24"/>
          <w:szCs w:val="24"/>
        </w:rPr>
        <w:t xml:space="preserve">Click </w:t>
      </w:r>
      <w:r w:rsidRPr="00990852">
        <w:rPr>
          <w:rFonts w:cs="Times New Roman"/>
          <w:b/>
          <w:sz w:val="24"/>
          <w:szCs w:val="24"/>
        </w:rPr>
        <w:t>Save</w:t>
      </w:r>
      <w:r w:rsidRPr="00990852">
        <w:rPr>
          <w:rFonts w:cs="Times New Roman"/>
          <w:sz w:val="24"/>
          <w:szCs w:val="24"/>
        </w:rPr>
        <w:t>.</w:t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</w:rPr>
      </w:pPr>
      <w:r w:rsidRPr="00990852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952115"/>
            <wp:effectExtent l="19050" t="0" r="0" b="0"/>
            <wp:docPr id="31" name="Picture 14" descr="2014-05-13_0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5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>More about Hudson job workspace:</w:t>
      </w:r>
    </w:p>
    <w:p w:rsidR="00990852" w:rsidRPr="00990852" w:rsidRDefault="00990852" w:rsidP="00990852">
      <w:pPr>
        <w:keepNext/>
        <w:ind w:left="360"/>
        <w:rPr>
          <w:rFonts w:cs="Times New Roman"/>
        </w:rPr>
      </w:pPr>
      <w:r w:rsidRPr="00990852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836795"/>
            <wp:effectExtent l="19050" t="0" r="0" b="0"/>
            <wp:docPr id="32" name="Picture 15" descr="2014-05-13_0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5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Caption"/>
        <w:jc w:val="center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 xml:space="preserve">Figure </w:t>
      </w:r>
      <w:r w:rsidR="009031DB" w:rsidRPr="00990852">
        <w:rPr>
          <w:rFonts w:cs="Times New Roman"/>
        </w:rPr>
        <w:fldChar w:fldCharType="begin"/>
      </w:r>
      <w:r w:rsidRPr="00990852">
        <w:rPr>
          <w:rFonts w:cs="Times New Roman"/>
          <w:lang w:val="en-US"/>
        </w:rPr>
        <w:instrText xml:space="preserve"> SEQ Figure \* ARABIC </w:instrText>
      </w:r>
      <w:r w:rsidR="009031DB" w:rsidRPr="00990852">
        <w:rPr>
          <w:rFonts w:cs="Times New Roman"/>
        </w:rPr>
        <w:fldChar w:fldCharType="separate"/>
      </w:r>
      <w:r w:rsidR="00665B5A">
        <w:rPr>
          <w:rFonts w:cs="Times New Roman"/>
          <w:noProof/>
          <w:lang w:val="en-US"/>
        </w:rPr>
        <w:t>4</w:t>
      </w:r>
      <w:r w:rsidR="009031DB" w:rsidRPr="00990852">
        <w:rPr>
          <w:rFonts w:cs="Times New Roman"/>
        </w:rPr>
        <w:fldChar w:fldCharType="end"/>
      </w:r>
      <w:r w:rsidRPr="00990852">
        <w:rPr>
          <w:rFonts w:cs="Times New Roman"/>
          <w:lang w:val="en-US"/>
        </w:rPr>
        <w:t>.Workspace of job xedu-webapp in Hudson</w:t>
      </w:r>
    </w:p>
    <w:p w:rsidR="00990852" w:rsidRPr="00990852" w:rsidRDefault="00990852" w:rsidP="00990852">
      <w:pPr>
        <w:keepNext/>
        <w:rPr>
          <w:rFonts w:cs="Times New Roman"/>
        </w:rPr>
      </w:pPr>
      <w:r w:rsidRPr="00990852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43600" cy="4882515"/>
            <wp:effectExtent l="19050" t="0" r="0" b="0"/>
            <wp:docPr id="33" name="Picture 16" descr="2014-05-13_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5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pStyle w:val="Caption"/>
        <w:jc w:val="center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 xml:space="preserve">Figure </w:t>
      </w:r>
      <w:r w:rsidR="009031DB" w:rsidRPr="00990852">
        <w:rPr>
          <w:rFonts w:cs="Times New Roman"/>
        </w:rPr>
        <w:fldChar w:fldCharType="begin"/>
      </w:r>
      <w:r w:rsidRPr="00990852">
        <w:rPr>
          <w:rFonts w:cs="Times New Roman"/>
          <w:lang w:val="en-US"/>
        </w:rPr>
        <w:instrText xml:space="preserve"> SEQ Figure \* ARABIC </w:instrText>
      </w:r>
      <w:r w:rsidR="009031DB" w:rsidRPr="00990852">
        <w:rPr>
          <w:rFonts w:cs="Times New Roman"/>
        </w:rPr>
        <w:fldChar w:fldCharType="separate"/>
      </w:r>
      <w:r w:rsidR="00665B5A">
        <w:rPr>
          <w:rFonts w:cs="Times New Roman"/>
          <w:noProof/>
          <w:lang w:val="en-US"/>
        </w:rPr>
        <w:t>5</w:t>
      </w:r>
      <w:r w:rsidR="009031DB" w:rsidRPr="00990852">
        <w:rPr>
          <w:rFonts w:cs="Times New Roman"/>
        </w:rPr>
        <w:fldChar w:fldCharType="end"/>
      </w:r>
      <w:r w:rsidRPr="00990852">
        <w:rPr>
          <w:rFonts w:cs="Times New Roman"/>
          <w:lang w:val="en-US"/>
        </w:rPr>
        <w:t>.Workspace of xedu-webapp, this is source code get from SVN</w:t>
      </w:r>
    </w:p>
    <w:p w:rsidR="00990852" w:rsidRPr="00990852" w:rsidRDefault="00990852" w:rsidP="00990852">
      <w:pPr>
        <w:keepNext/>
        <w:rPr>
          <w:rFonts w:cs="Times New Roman"/>
        </w:rPr>
      </w:pPr>
      <w:r w:rsidRPr="00990852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43600" cy="4925695"/>
            <wp:effectExtent l="19050" t="0" r="0" b="0"/>
            <wp:docPr id="34" name="Picture 17" descr="2014-05-13_0856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0856_00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67" w:rsidRDefault="00990852" w:rsidP="00990852">
      <w:pPr>
        <w:pStyle w:val="Caption"/>
        <w:jc w:val="center"/>
        <w:rPr>
          <w:rFonts w:cs="Times New Roman"/>
          <w:lang w:val="en-US"/>
        </w:rPr>
      </w:pPr>
      <w:r w:rsidRPr="00990852">
        <w:rPr>
          <w:rFonts w:cs="Times New Roman"/>
          <w:lang w:val="en-US"/>
        </w:rPr>
        <w:t xml:space="preserve">Figure </w:t>
      </w:r>
      <w:r w:rsidR="009031DB" w:rsidRPr="00990852">
        <w:rPr>
          <w:rFonts w:cs="Times New Roman"/>
        </w:rPr>
        <w:fldChar w:fldCharType="begin"/>
      </w:r>
      <w:r w:rsidRPr="00990852">
        <w:rPr>
          <w:rFonts w:cs="Times New Roman"/>
          <w:lang w:val="en-US"/>
        </w:rPr>
        <w:instrText xml:space="preserve"> SEQ Figure \* ARABIC </w:instrText>
      </w:r>
      <w:r w:rsidR="009031DB" w:rsidRPr="00990852">
        <w:rPr>
          <w:rFonts w:cs="Times New Roman"/>
        </w:rPr>
        <w:fldChar w:fldCharType="separate"/>
      </w:r>
      <w:r w:rsidR="00665B5A">
        <w:rPr>
          <w:rFonts w:cs="Times New Roman"/>
          <w:noProof/>
          <w:lang w:val="en-US"/>
        </w:rPr>
        <w:t>6</w:t>
      </w:r>
      <w:r w:rsidR="009031DB" w:rsidRPr="00990852">
        <w:rPr>
          <w:rFonts w:cs="Times New Roman"/>
        </w:rPr>
        <w:fldChar w:fldCharType="end"/>
      </w:r>
      <w:r w:rsidRPr="00990852">
        <w:rPr>
          <w:rFonts w:cs="Times New Roman"/>
          <w:lang w:val="en-US"/>
        </w:rPr>
        <w:t>.Builds folder, contain result of each successful build</w:t>
      </w:r>
    </w:p>
    <w:p w:rsidR="00D87267" w:rsidRDefault="00D87267" w:rsidP="00D87267">
      <w:pPr>
        <w:rPr>
          <w:color w:val="4F81BD" w:themeColor="accent1"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990852" w:rsidRPr="00990852" w:rsidRDefault="00990852" w:rsidP="00990852">
      <w:pPr>
        <w:pStyle w:val="Caption"/>
        <w:jc w:val="center"/>
        <w:rPr>
          <w:rFonts w:cs="Times New Roman"/>
          <w:lang w:val="en-US"/>
        </w:rPr>
      </w:pPr>
    </w:p>
    <w:p w:rsidR="00990852" w:rsidRDefault="00D87267" w:rsidP="00D87267">
      <w:pPr>
        <w:pStyle w:val="Heading1"/>
        <w:rPr>
          <w:lang w:val="en-US"/>
        </w:rPr>
      </w:pPr>
      <w:bookmarkStart w:id="19" w:name="_Toc387822689"/>
      <w:r>
        <w:rPr>
          <w:lang w:val="en-US"/>
        </w:rPr>
        <w:t>Remaining problems</w:t>
      </w:r>
      <w:bookmarkEnd w:id="19"/>
    </w:p>
    <w:p w:rsidR="00D87267" w:rsidRDefault="00D87267" w:rsidP="00D87267">
      <w:pPr>
        <w:pStyle w:val="Heading2"/>
        <w:rPr>
          <w:lang w:val="en-US"/>
        </w:rPr>
      </w:pPr>
      <w:bookmarkStart w:id="20" w:name="_Toc387822690"/>
      <w:r>
        <w:rPr>
          <w:lang w:val="en-US"/>
        </w:rPr>
        <w:t>Bower not run correctly on Server</w:t>
      </w:r>
      <w:bookmarkEnd w:id="20"/>
    </w:p>
    <w:p w:rsidR="00D87267" w:rsidRDefault="00D87267" w:rsidP="00D87267">
      <w:pPr>
        <w:rPr>
          <w:lang w:val="en-US"/>
        </w:rPr>
      </w:pPr>
      <w:r>
        <w:rPr>
          <w:lang w:val="en-US"/>
        </w:rPr>
        <w:t>Bower not run with root user and stuck while get jquery.</w:t>
      </w:r>
    </w:p>
    <w:p w:rsidR="00D87267" w:rsidRDefault="00D87267" w:rsidP="00D872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80175" cy="4780280"/>
            <wp:effectExtent l="19050" t="0" r="0" b="0"/>
            <wp:docPr id="1" name="Picture 0" descr="2014-05-13_1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110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  <w:lang w:val="en-US"/>
        </w:rPr>
      </w:pPr>
    </w:p>
    <w:p w:rsidR="00990852" w:rsidRPr="00990852" w:rsidRDefault="00990852" w:rsidP="00990852">
      <w:pPr>
        <w:ind w:left="360"/>
        <w:rPr>
          <w:rFonts w:cs="Times New Roman"/>
          <w:sz w:val="24"/>
          <w:szCs w:val="24"/>
          <w:lang w:val="en-US"/>
        </w:rPr>
      </w:pPr>
      <w:bookmarkStart w:id="21" w:name="_GoBack"/>
      <w:bookmarkEnd w:id="21"/>
    </w:p>
    <w:p w:rsidR="00990852" w:rsidRDefault="00D87267" w:rsidP="00990852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My solution is manually copy </w:t>
      </w:r>
      <w:r w:rsidRPr="00136C7E">
        <w:rPr>
          <w:rFonts w:cs="Times New Roman"/>
          <w:b/>
          <w:sz w:val="24"/>
          <w:szCs w:val="24"/>
          <w:lang w:val="en-US"/>
        </w:rPr>
        <w:t>bower_components</w:t>
      </w:r>
      <w:r>
        <w:rPr>
          <w:rFonts w:cs="Times New Roman"/>
          <w:sz w:val="24"/>
          <w:szCs w:val="24"/>
          <w:lang w:val="en-US"/>
        </w:rPr>
        <w:t xml:space="preserve"> folder to server.</w:t>
      </w:r>
    </w:p>
    <w:p w:rsidR="00D808C0" w:rsidRDefault="00932F62" w:rsidP="00D808C0">
      <w:pPr>
        <w:keepNext/>
      </w:pPr>
      <w:r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80175" cy="3068955"/>
            <wp:effectExtent l="19050" t="0" r="0" b="0"/>
            <wp:docPr id="2" name="Picture 1" descr="2014-05-13_1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13_11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67" w:rsidRDefault="00D808C0" w:rsidP="00D808C0">
      <w:pPr>
        <w:pStyle w:val="Caption"/>
        <w:jc w:val="center"/>
        <w:rPr>
          <w:lang w:val="en-US"/>
        </w:rPr>
      </w:pPr>
      <w:r w:rsidRPr="00D808C0">
        <w:rPr>
          <w:lang w:val="en-US"/>
        </w:rPr>
        <w:t xml:space="preserve">Figure </w:t>
      </w:r>
      <w:r w:rsidR="009031DB">
        <w:fldChar w:fldCharType="begin"/>
      </w:r>
      <w:r w:rsidRPr="00D808C0">
        <w:rPr>
          <w:lang w:val="en-US"/>
        </w:rPr>
        <w:instrText xml:space="preserve"> SEQ Figure \* ARABIC </w:instrText>
      </w:r>
      <w:r w:rsidR="009031DB">
        <w:fldChar w:fldCharType="separate"/>
      </w:r>
      <w:r w:rsidR="00665B5A">
        <w:rPr>
          <w:noProof/>
          <w:lang w:val="en-US"/>
        </w:rPr>
        <w:t>7</w:t>
      </w:r>
      <w:r w:rsidR="009031DB">
        <w:fldChar w:fldCharType="end"/>
      </w:r>
      <w:r w:rsidRPr="00D808C0">
        <w:rPr>
          <w:lang w:val="en-US"/>
        </w:rPr>
        <w:t>.Use Win SCP for manually copy</w:t>
      </w:r>
    </w:p>
    <w:p w:rsidR="00231471" w:rsidRDefault="00231471" w:rsidP="00231471">
      <w:pPr>
        <w:rPr>
          <w:lang w:val="en-US"/>
        </w:rPr>
      </w:pPr>
      <w:r>
        <w:rPr>
          <w:lang w:val="en-US"/>
        </w:rPr>
        <w:t>And remove “</w:t>
      </w:r>
      <w:r>
        <w:rPr>
          <w:b/>
          <w:lang w:val="en-US"/>
        </w:rPr>
        <w:t>bower install</w:t>
      </w:r>
      <w:r>
        <w:rPr>
          <w:lang w:val="en-US"/>
        </w:rPr>
        <w:t>”</w:t>
      </w:r>
      <w:r w:rsidR="004B6470">
        <w:rPr>
          <w:lang w:val="en-US"/>
        </w:rPr>
        <w:t xml:space="preserve"> command</w:t>
      </w:r>
      <w:r>
        <w:rPr>
          <w:lang w:val="en-US"/>
        </w:rPr>
        <w:t xml:space="preserve"> from build section of job configuration.</w:t>
      </w:r>
    </w:p>
    <w:p w:rsidR="00231471" w:rsidRPr="00231471" w:rsidRDefault="00231471" w:rsidP="00231471">
      <w:pPr>
        <w:rPr>
          <w:lang w:val="en-US"/>
        </w:rPr>
      </w:pPr>
      <w:r>
        <w:rPr>
          <w:lang w:val="en-US"/>
        </w:rPr>
        <w:t xml:space="preserve">Now every time you want to update </w:t>
      </w:r>
      <w:r>
        <w:rPr>
          <w:b/>
          <w:lang w:val="en-US"/>
        </w:rPr>
        <w:t xml:space="preserve">bower_components </w:t>
      </w:r>
      <w:r>
        <w:rPr>
          <w:lang w:val="en-US"/>
        </w:rPr>
        <w:t>you must do it man</w:t>
      </w:r>
      <w:r w:rsidR="00706831">
        <w:rPr>
          <w:lang w:val="en-US"/>
        </w:rPr>
        <w:t>u</w:t>
      </w:r>
      <w:r>
        <w:rPr>
          <w:lang w:val="en-US"/>
        </w:rPr>
        <w:t>ally.</w:t>
      </w:r>
    </w:p>
    <w:p w:rsidR="00990852" w:rsidRPr="00990852" w:rsidRDefault="00990852" w:rsidP="00990852">
      <w:pPr>
        <w:rPr>
          <w:rFonts w:cs="Times New Roman"/>
          <w:sz w:val="24"/>
          <w:szCs w:val="24"/>
          <w:lang w:val="en-US"/>
        </w:rPr>
      </w:pPr>
      <w:r w:rsidRPr="00990852">
        <w:rPr>
          <w:rFonts w:cs="Times New Roman"/>
          <w:sz w:val="24"/>
          <w:szCs w:val="24"/>
          <w:lang w:val="en-US"/>
        </w:rPr>
        <w:t xml:space="preserve"> </w:t>
      </w:r>
    </w:p>
    <w:p w:rsidR="0063595A" w:rsidRDefault="0063595A" w:rsidP="00990852">
      <w:pPr>
        <w:spacing w:after="200" w:line="276" w:lineRule="auto"/>
        <w:rPr>
          <w:lang w:val="en-US"/>
        </w:rPr>
      </w:pPr>
    </w:p>
    <w:sectPr w:rsidR="0063595A" w:rsidSect="00BE05DF">
      <w:headerReference w:type="default" r:id="rId31"/>
      <w:footerReference w:type="default" r:id="rId32"/>
      <w:pgSz w:w="11906" w:h="16838"/>
      <w:pgMar w:top="2091" w:right="567" w:bottom="1418" w:left="1134" w:header="709" w:footer="24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094" w:rsidRDefault="00E31094" w:rsidP="00810951">
      <w:r>
        <w:separator/>
      </w:r>
    </w:p>
  </w:endnote>
  <w:endnote w:type="continuationSeparator" w:id="0">
    <w:p w:rsidR="00E31094" w:rsidRDefault="00E31094" w:rsidP="008109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36" w:type="dxa"/>
      <w:tblInd w:w="71" w:type="dxa"/>
      <w:tblBorders>
        <w:top w:val="single" w:sz="4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851"/>
      <w:gridCol w:w="3260"/>
      <w:gridCol w:w="3076"/>
      <w:gridCol w:w="2649"/>
    </w:tblGrid>
    <w:tr w:rsidR="00A50993" w:rsidRPr="004C1A22" w:rsidTr="00674FC4">
      <w:tc>
        <w:tcPr>
          <w:tcW w:w="851" w:type="dxa"/>
        </w:tcPr>
        <w:p w:rsidR="00A50993" w:rsidRPr="004C1A22" w:rsidRDefault="00A50993" w:rsidP="00BE05DF">
          <w:pPr>
            <w:spacing w:after="0"/>
            <w:ind w:left="-68" w:right="-213" w:hanging="3"/>
            <w:rPr>
              <w:rFonts w:eastAsia="Times New Roman" w:cs="Arial"/>
              <w:sz w:val="20"/>
              <w:szCs w:val="18"/>
              <w:lang w:val="en-US" w:eastAsia="fr-FR"/>
            </w:rPr>
          </w:pPr>
          <w:bookmarkStart w:id="31" w:name="PiedPageTI"/>
          <w:bookmarkEnd w:id="31"/>
          <w:r w:rsidRPr="004C1A22">
            <w:rPr>
              <w:rFonts w:eastAsia="Times New Roman"/>
              <w:noProof/>
              <w:sz w:val="24"/>
              <w:szCs w:val="20"/>
              <w:lang w:val="en-US"/>
            </w:rPr>
            <w:drawing>
              <wp:inline distT="0" distB="0" distL="0" distR="0">
                <wp:extent cx="491490" cy="344805"/>
                <wp:effectExtent l="0" t="0" r="0" b="0"/>
                <wp:docPr id="20" name="Image 20" descr="TI2010 pet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I2010 pet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149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</w:tcPr>
        <w:p w:rsidR="00A50993" w:rsidRPr="00DB64AA" w:rsidRDefault="00A50993" w:rsidP="00BE05DF">
          <w:pPr>
            <w:spacing w:after="0"/>
            <w:ind w:left="-68" w:hanging="3"/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</w:pP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©</w:t>
          </w:r>
          <w:r w:rsidRPr="00DB64AA">
            <w:rPr>
              <w:rFonts w:eastAsia="Times New Roman" w:cs="Arial"/>
              <w:b/>
              <w:color w:val="0000FF"/>
              <w:sz w:val="16"/>
              <w:szCs w:val="14"/>
              <w:lang w:val="fr-FR" w:eastAsia="fr-FR"/>
            </w:rPr>
            <w:t>T</w:t>
          </w: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 xml:space="preserve">echnologies </w:t>
          </w:r>
          <w:r w:rsidRPr="00DB64AA">
            <w:rPr>
              <w:rFonts w:eastAsia="Times New Roman" w:cs="Arial"/>
              <w:b/>
              <w:color w:val="0000FF"/>
              <w:sz w:val="16"/>
              <w:szCs w:val="14"/>
              <w:lang w:val="fr-FR" w:eastAsia="fr-FR"/>
            </w:rPr>
            <w:t>I</w:t>
          </w: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nformatiques Codi SA</w:t>
          </w:r>
        </w:p>
        <w:p w:rsidR="00A50993" w:rsidRPr="00DB64AA" w:rsidRDefault="00A50993" w:rsidP="00BE05DF">
          <w:pPr>
            <w:spacing w:after="0"/>
            <w:ind w:left="-70"/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</w:pP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Tél. ++41(0)58/666.20.20</w:t>
          </w:r>
        </w:p>
        <w:p w:rsidR="00A50993" w:rsidRPr="004C1A22" w:rsidRDefault="00A50993" w:rsidP="00BE05DF">
          <w:pPr>
            <w:spacing w:after="0"/>
            <w:ind w:left="-70"/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</w:pP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t>www.TI-Informatique.com</w:t>
          </w:r>
        </w:p>
      </w:tc>
      <w:tc>
        <w:tcPr>
          <w:tcW w:w="3076" w:type="dxa"/>
        </w:tcPr>
        <w:p w:rsidR="00A50993" w:rsidRPr="00DB64AA" w:rsidRDefault="00A50993" w:rsidP="00BE05DF">
          <w:pPr>
            <w:spacing w:after="0"/>
            <w:ind w:left="-71"/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</w:pP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Techno-pôle 1</w:t>
          </w:r>
        </w:p>
        <w:p w:rsidR="00A50993" w:rsidRPr="00DB64AA" w:rsidRDefault="00A50993" w:rsidP="00BE05DF">
          <w:pPr>
            <w:spacing w:after="0"/>
            <w:ind w:left="-71"/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</w:pP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Fax ++41(0)58/666.20.21</w:t>
          </w:r>
        </w:p>
        <w:p w:rsidR="00A50993" w:rsidRPr="00DB64AA" w:rsidRDefault="00A50993" w:rsidP="00BB05C2">
          <w:pPr>
            <w:spacing w:after="0"/>
            <w:ind w:left="-71"/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</w:pPr>
          <w:r w:rsidRPr="00DB64AA">
            <w:rPr>
              <w:rFonts w:eastAsia="Times New Roman" w:cs="Arial"/>
              <w:color w:val="333333"/>
              <w:sz w:val="16"/>
              <w:szCs w:val="14"/>
              <w:lang w:val="fr-FR" w:eastAsia="fr-FR"/>
            </w:rPr>
            <w:t>E-mail :</w:t>
          </w:r>
          <w:r w:rsidRPr="00DB64AA">
            <w:rPr>
              <w:rFonts w:eastAsia="Times New Roman" w:cs="Arial"/>
              <w:color w:val="0000FF"/>
              <w:sz w:val="16"/>
              <w:szCs w:val="14"/>
              <w:lang w:val="fr-FR" w:eastAsia="fr-FR"/>
            </w:rPr>
            <w:t xml:space="preserve"> info@ti-Informatique.com</w:t>
          </w:r>
        </w:p>
      </w:tc>
      <w:tc>
        <w:tcPr>
          <w:tcW w:w="2649" w:type="dxa"/>
        </w:tcPr>
        <w:p w:rsidR="00A50993" w:rsidRPr="004C1A22" w:rsidRDefault="00A50993" w:rsidP="00BE05DF">
          <w:pPr>
            <w:spacing w:after="0"/>
            <w:ind w:left="-70"/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</w:pP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t>CH - 3960 Sierre</w:t>
          </w:r>
        </w:p>
        <w:p w:rsidR="00A50993" w:rsidRPr="004C1A22" w:rsidRDefault="00A50993" w:rsidP="00BE05DF">
          <w:pPr>
            <w:spacing w:after="0"/>
            <w:ind w:left="-70"/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</w:pP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t xml:space="preserve">Printed on </w:t>
          </w:r>
          <w:r w:rsidR="009031DB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begin"/>
          </w:r>
          <w:r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instrText xml:space="preserve"> PRINTDATE  \@ "d-MMM-yyyy"  \* MERGEFORMAT </w:instrText>
          </w:r>
          <w:r w:rsidR="009031DB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separate"/>
          </w:r>
          <w:r w:rsidR="0063595A">
            <w:rPr>
              <w:rFonts w:eastAsia="Times New Roman" w:cs="Arial"/>
              <w:noProof/>
              <w:color w:val="333333"/>
              <w:sz w:val="16"/>
              <w:szCs w:val="14"/>
              <w:lang w:val="en-US" w:eastAsia="fr-FR"/>
            </w:rPr>
            <w:t>18-Feb-2014</w:t>
          </w:r>
          <w:r w:rsidR="009031DB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end"/>
          </w:r>
        </w:p>
        <w:p w:rsidR="00A50993" w:rsidRPr="004C1A22" w:rsidRDefault="00A50993" w:rsidP="00BE05DF">
          <w:pPr>
            <w:spacing w:after="0"/>
            <w:ind w:left="-70"/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</w:pP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t xml:space="preserve">Page </w: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begin"/>
          </w: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instrText xml:space="preserve"> PAGE </w:instrTex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separate"/>
          </w:r>
          <w:r w:rsidR="00997FC4">
            <w:rPr>
              <w:rFonts w:eastAsia="Times New Roman" w:cs="Arial"/>
              <w:noProof/>
              <w:color w:val="333333"/>
              <w:sz w:val="16"/>
              <w:szCs w:val="14"/>
              <w:lang w:val="en-US" w:eastAsia="fr-FR"/>
            </w:rPr>
            <w:t>21</w: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end"/>
          </w: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t>/</w: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begin"/>
          </w:r>
          <w:r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instrText xml:space="preserve"> NUMPAGES </w:instrTex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separate"/>
          </w:r>
          <w:r w:rsidR="00997FC4">
            <w:rPr>
              <w:rFonts w:eastAsia="Times New Roman" w:cs="Arial"/>
              <w:noProof/>
              <w:color w:val="333333"/>
              <w:sz w:val="16"/>
              <w:szCs w:val="14"/>
              <w:lang w:val="en-US" w:eastAsia="fr-FR"/>
            </w:rPr>
            <w:t>21</w:t>
          </w:r>
          <w:r w:rsidR="009031DB" w:rsidRPr="004C1A22">
            <w:rPr>
              <w:rFonts w:eastAsia="Times New Roman" w:cs="Arial"/>
              <w:color w:val="333333"/>
              <w:sz w:val="16"/>
              <w:szCs w:val="14"/>
              <w:lang w:val="en-US" w:eastAsia="fr-FR"/>
            </w:rPr>
            <w:fldChar w:fldCharType="end"/>
          </w:r>
        </w:p>
      </w:tc>
    </w:tr>
  </w:tbl>
  <w:p w:rsidR="00A50993" w:rsidRPr="004C1A22" w:rsidRDefault="00A50993" w:rsidP="00BE05DF">
    <w:pPr>
      <w:pStyle w:val="Footer"/>
      <w:spacing w:after="0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094" w:rsidRDefault="00E31094" w:rsidP="00810951">
      <w:r>
        <w:separator/>
      </w:r>
    </w:p>
  </w:footnote>
  <w:footnote w:type="continuationSeparator" w:id="0">
    <w:p w:rsidR="00E31094" w:rsidRDefault="00E31094" w:rsidP="008109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150"/>
      <w:gridCol w:w="3593"/>
      <w:gridCol w:w="1780"/>
      <w:gridCol w:w="3825"/>
    </w:tblGrid>
    <w:tr w:rsidR="00A50993" w:rsidRPr="001F2A88" w:rsidTr="00361854">
      <w:tc>
        <w:tcPr>
          <w:tcW w:w="1150" w:type="dxa"/>
          <w:tcBorders>
            <w:top w:val="single" w:sz="6" w:space="0" w:color="auto"/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tabs>
              <w:tab w:val="left" w:pos="1134"/>
            </w:tabs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Base</w:t>
          </w:r>
        </w:p>
      </w:tc>
      <w:tc>
        <w:tcPr>
          <w:tcW w:w="3593" w:type="dxa"/>
          <w:tcBorders>
            <w:top w:val="single" w:sz="6" w:space="0" w:color="auto"/>
            <w:left w:val="nil"/>
          </w:tcBorders>
        </w:tcPr>
        <w:p w:rsidR="00A50993" w:rsidRPr="001F2A88" w:rsidRDefault="00A50993" w:rsidP="00BE05DF">
          <w:pPr>
            <w:pStyle w:val="EnteteMaj"/>
            <w:spacing w:after="0"/>
            <w:rPr>
              <w:sz w:val="18"/>
              <w:lang w:val="en-US"/>
            </w:rPr>
          </w:pPr>
          <w:bookmarkStart w:id="22" w:name="Base"/>
          <w:bookmarkEnd w:id="22"/>
          <w:r w:rsidRPr="001F2A88">
            <w:rPr>
              <w:sz w:val="18"/>
              <w:lang w:val="en-US"/>
            </w:rPr>
            <w:t>Applications</w:t>
          </w:r>
        </w:p>
      </w:tc>
      <w:tc>
        <w:tcPr>
          <w:tcW w:w="1780" w:type="dxa"/>
          <w:tcBorders>
            <w:top w:val="single" w:sz="6" w:space="0" w:color="auto"/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Type</w:t>
          </w:r>
        </w:p>
      </w:tc>
      <w:tc>
        <w:tcPr>
          <w:tcW w:w="3825" w:type="dxa"/>
          <w:tcBorders>
            <w:top w:val="single" w:sz="6" w:space="0" w:color="auto"/>
            <w:left w:val="nil"/>
            <w:right w:val="single" w:sz="6" w:space="0" w:color="auto"/>
          </w:tcBorders>
        </w:tcPr>
        <w:p w:rsidR="00A50993" w:rsidRPr="001F2A88" w:rsidRDefault="00A50993" w:rsidP="003405A8">
          <w:pPr>
            <w:pStyle w:val="Header"/>
            <w:tabs>
              <w:tab w:val="right" w:pos="3613"/>
            </w:tabs>
            <w:spacing w:after="0"/>
            <w:rPr>
              <w:sz w:val="18"/>
              <w:lang w:val="en-US"/>
            </w:rPr>
          </w:pPr>
          <w:bookmarkStart w:id="23" w:name="Type"/>
          <w:bookmarkStart w:id="24" w:name="TypeDoc"/>
          <w:bookmarkEnd w:id="23"/>
          <w:bookmarkEnd w:id="24"/>
          <w:r w:rsidRPr="001F2A88">
            <w:rPr>
              <w:sz w:val="18"/>
              <w:lang w:val="en-US"/>
            </w:rPr>
            <w:t>Technical Documentation</w:t>
          </w:r>
          <w:r w:rsidRPr="001F2A88">
            <w:rPr>
              <w:sz w:val="18"/>
              <w:lang w:val="en-US"/>
            </w:rPr>
            <w:tab/>
          </w:r>
          <w:r w:rsidRPr="001F2A88">
            <w:rPr>
              <w:b/>
              <w:color w:val="FF0000"/>
              <w:sz w:val="18"/>
              <w:lang w:val="en-US"/>
            </w:rPr>
            <w:t>CONFIDENTIAL</w:t>
          </w:r>
        </w:p>
      </w:tc>
    </w:tr>
    <w:tr w:rsidR="00A50993" w:rsidRPr="001F2A88" w:rsidTr="00361854">
      <w:tc>
        <w:tcPr>
          <w:tcW w:w="1150" w:type="dxa"/>
          <w:tcBorders>
            <w:top w:val="single" w:sz="6" w:space="0" w:color="auto"/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tabs>
              <w:tab w:val="left" w:pos="1134"/>
            </w:tabs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Folder</w:t>
          </w:r>
        </w:p>
      </w:tc>
      <w:tc>
        <w:tcPr>
          <w:tcW w:w="3593" w:type="dxa"/>
          <w:tcBorders>
            <w:top w:val="single" w:sz="6" w:space="0" w:color="auto"/>
            <w:left w:val="nil"/>
          </w:tcBorders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bookmarkStart w:id="25" w:name="Dossier"/>
          <w:bookmarkEnd w:id="25"/>
          <w:r w:rsidRPr="001F2A88">
            <w:rPr>
              <w:sz w:val="18"/>
              <w:lang w:val="en-US"/>
            </w:rPr>
            <w:t>Compétences</w:t>
          </w:r>
        </w:p>
      </w:tc>
      <w:tc>
        <w:tcPr>
          <w:tcW w:w="1780" w:type="dxa"/>
          <w:tcBorders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No</w:t>
          </w:r>
        </w:p>
      </w:tc>
      <w:tc>
        <w:tcPr>
          <w:tcW w:w="3825" w:type="dxa"/>
          <w:tcBorders>
            <w:left w:val="nil"/>
            <w:right w:val="single" w:sz="6" w:space="0" w:color="auto"/>
          </w:tcBorders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bookmarkStart w:id="26" w:name="TypeNo"/>
          <w:bookmarkEnd w:id="26"/>
          <w:r w:rsidRPr="001F2A88">
            <w:rPr>
              <w:sz w:val="18"/>
              <w:lang w:val="en-US"/>
            </w:rPr>
            <w:t>0 000 000</w:t>
          </w:r>
        </w:p>
      </w:tc>
    </w:tr>
    <w:tr w:rsidR="00A50993" w:rsidRPr="001F2A88" w:rsidTr="00361854">
      <w:tc>
        <w:tcPr>
          <w:tcW w:w="1150" w:type="dxa"/>
          <w:tcBorders>
            <w:left w:val="single" w:sz="6" w:space="0" w:color="auto"/>
            <w:bottom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tabs>
              <w:tab w:val="left" w:pos="1134"/>
            </w:tabs>
            <w:spacing w:after="0"/>
            <w:rPr>
              <w:sz w:val="18"/>
              <w:lang w:val="en-US"/>
            </w:rPr>
          </w:pPr>
        </w:p>
      </w:tc>
      <w:tc>
        <w:tcPr>
          <w:tcW w:w="3593" w:type="dxa"/>
          <w:tcBorders>
            <w:left w:val="nil"/>
            <w:bottom w:val="single" w:sz="6" w:space="0" w:color="auto"/>
          </w:tcBorders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bookmarkStart w:id="27" w:name="DossierCpl"/>
          <w:bookmarkEnd w:id="27"/>
        </w:p>
      </w:tc>
      <w:tc>
        <w:tcPr>
          <w:tcW w:w="1780" w:type="dxa"/>
          <w:tcBorders>
            <w:left w:val="single" w:sz="6" w:space="0" w:color="auto"/>
            <w:bottom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Version</w:t>
          </w:r>
        </w:p>
      </w:tc>
      <w:tc>
        <w:tcPr>
          <w:tcW w:w="3825" w:type="dxa"/>
          <w:tcBorders>
            <w:left w:val="nil"/>
            <w:bottom w:val="single" w:sz="6" w:space="0" w:color="auto"/>
            <w:right w:val="single" w:sz="6" w:space="0" w:color="auto"/>
          </w:tcBorders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bookmarkStart w:id="28" w:name="Version"/>
          <w:bookmarkEnd w:id="28"/>
          <w:r w:rsidRPr="001F2A88">
            <w:rPr>
              <w:sz w:val="18"/>
              <w:lang w:val="en-US"/>
            </w:rPr>
            <w:t>1.0</w:t>
          </w:r>
        </w:p>
      </w:tc>
    </w:tr>
    <w:tr w:rsidR="00A50993" w:rsidRPr="001F2A88" w:rsidTr="00361854">
      <w:tc>
        <w:tcPr>
          <w:tcW w:w="1150" w:type="dxa"/>
          <w:tcBorders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</w:p>
      </w:tc>
      <w:tc>
        <w:tcPr>
          <w:tcW w:w="3593" w:type="dxa"/>
          <w:tcBorders>
            <w:left w:val="nil"/>
          </w:tcBorders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</w:p>
      </w:tc>
      <w:tc>
        <w:tcPr>
          <w:tcW w:w="1780" w:type="dxa"/>
          <w:tcBorders>
            <w:left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Date</w:t>
          </w:r>
        </w:p>
      </w:tc>
      <w:tc>
        <w:tcPr>
          <w:tcW w:w="3825" w:type="dxa"/>
          <w:tcBorders>
            <w:left w:val="nil"/>
            <w:right w:val="single" w:sz="6" w:space="0" w:color="auto"/>
          </w:tcBorders>
        </w:tcPr>
        <w:p w:rsidR="00A50993" w:rsidRPr="001F2A88" w:rsidRDefault="00A50993" w:rsidP="001F2A88">
          <w:pPr>
            <w:pStyle w:val="Header"/>
            <w:spacing w:after="0"/>
            <w:rPr>
              <w:sz w:val="18"/>
              <w:lang w:val="en-US"/>
            </w:rPr>
          </w:pPr>
          <w:bookmarkStart w:id="29" w:name="Date"/>
          <w:bookmarkEnd w:id="29"/>
          <w:r w:rsidRPr="001F2A88">
            <w:rPr>
              <w:sz w:val="18"/>
              <w:lang w:val="en-US"/>
            </w:rPr>
            <w:t>01-Feb-2014</w:t>
          </w:r>
        </w:p>
      </w:tc>
    </w:tr>
    <w:tr w:rsidR="00A50993" w:rsidRPr="001F2A88" w:rsidTr="00361854">
      <w:tc>
        <w:tcPr>
          <w:tcW w:w="1150" w:type="dxa"/>
          <w:tcBorders>
            <w:left w:val="single" w:sz="6" w:space="0" w:color="auto"/>
            <w:bottom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b/>
              <w:sz w:val="18"/>
              <w:lang w:val="en-US"/>
            </w:rPr>
          </w:pPr>
          <w:r w:rsidRPr="001F2A88">
            <w:rPr>
              <w:sz w:val="18"/>
              <w:lang w:val="en-US"/>
            </w:rPr>
            <w:t>Group</w:t>
          </w:r>
        </w:p>
      </w:tc>
      <w:tc>
        <w:tcPr>
          <w:tcW w:w="3593" w:type="dxa"/>
          <w:tcBorders>
            <w:left w:val="nil"/>
            <w:bottom w:val="single" w:sz="6" w:space="0" w:color="auto"/>
          </w:tcBorders>
        </w:tcPr>
        <w:p w:rsidR="00A50993" w:rsidRPr="001F2A88" w:rsidRDefault="00A50993" w:rsidP="001F2A88">
          <w:pPr>
            <w:pStyle w:val="Header"/>
            <w:spacing w:after="0"/>
            <w:rPr>
              <w:sz w:val="18"/>
              <w:lang w:val="en-US"/>
            </w:rPr>
          </w:pPr>
          <w:bookmarkStart w:id="30" w:name="Groupe"/>
          <w:bookmarkEnd w:id="30"/>
          <w:r w:rsidRPr="001F2A88">
            <w:rPr>
              <w:sz w:val="18"/>
              <w:lang w:val="en-US"/>
            </w:rPr>
            <w:t>Re</w:t>
          </w:r>
          <w:r>
            <w:rPr>
              <w:sz w:val="18"/>
              <w:lang w:val="en-US"/>
            </w:rPr>
            <w:t>search</w:t>
          </w:r>
          <w:r w:rsidRPr="001F2A88">
            <w:rPr>
              <w:sz w:val="18"/>
              <w:lang w:val="en-US"/>
            </w:rPr>
            <w:t xml:space="preserve"> </w:t>
          </w:r>
          <w:r>
            <w:rPr>
              <w:sz w:val="18"/>
              <w:lang w:val="en-US"/>
            </w:rPr>
            <w:t>&amp;</w:t>
          </w:r>
          <w:r w:rsidRPr="001F2A88">
            <w:rPr>
              <w:sz w:val="18"/>
              <w:lang w:val="en-US"/>
            </w:rPr>
            <w:t xml:space="preserve"> D</w:t>
          </w:r>
          <w:r>
            <w:rPr>
              <w:sz w:val="18"/>
              <w:lang w:val="en-US"/>
            </w:rPr>
            <w:t>evelopment</w:t>
          </w:r>
        </w:p>
      </w:tc>
      <w:tc>
        <w:tcPr>
          <w:tcW w:w="1780" w:type="dxa"/>
          <w:tcBorders>
            <w:left w:val="single" w:sz="6" w:space="0" w:color="auto"/>
            <w:bottom w:val="single" w:sz="6" w:space="0" w:color="auto"/>
          </w:tcBorders>
          <w:shd w:val="clear" w:color="auto" w:fill="F2F2F2" w:themeFill="background1" w:themeFillShade="F2"/>
        </w:tcPr>
        <w:p w:rsidR="00A50993" w:rsidRPr="001F2A88" w:rsidRDefault="00A50993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t>Pages</w:t>
          </w:r>
        </w:p>
      </w:tc>
      <w:tc>
        <w:tcPr>
          <w:tcW w:w="3825" w:type="dxa"/>
          <w:tcBorders>
            <w:left w:val="nil"/>
            <w:bottom w:val="single" w:sz="6" w:space="0" w:color="auto"/>
            <w:right w:val="single" w:sz="6" w:space="0" w:color="auto"/>
          </w:tcBorders>
        </w:tcPr>
        <w:p w:rsidR="00A50993" w:rsidRPr="001F2A88" w:rsidRDefault="009031DB" w:rsidP="00BE05DF">
          <w:pPr>
            <w:pStyle w:val="Header"/>
            <w:spacing w:after="0"/>
            <w:rPr>
              <w:sz w:val="18"/>
              <w:lang w:val="en-US"/>
            </w:rPr>
          </w:pPr>
          <w:r w:rsidRPr="001F2A88">
            <w:rPr>
              <w:sz w:val="18"/>
              <w:lang w:val="en-US"/>
            </w:rPr>
            <w:fldChar w:fldCharType="begin"/>
          </w:r>
          <w:r w:rsidR="00A50993" w:rsidRPr="001F2A88">
            <w:rPr>
              <w:sz w:val="18"/>
              <w:lang w:val="en-US"/>
            </w:rPr>
            <w:instrText xml:space="preserve"> PAGE  \* MERGEFORMAT </w:instrText>
          </w:r>
          <w:r w:rsidRPr="001F2A88">
            <w:rPr>
              <w:sz w:val="18"/>
              <w:lang w:val="en-US"/>
            </w:rPr>
            <w:fldChar w:fldCharType="separate"/>
          </w:r>
          <w:r w:rsidR="00997FC4">
            <w:rPr>
              <w:noProof/>
              <w:sz w:val="18"/>
              <w:lang w:val="en-US"/>
            </w:rPr>
            <w:t>21</w:t>
          </w:r>
          <w:r w:rsidRPr="001F2A88">
            <w:rPr>
              <w:sz w:val="18"/>
              <w:lang w:val="en-US"/>
            </w:rPr>
            <w:fldChar w:fldCharType="end"/>
          </w:r>
          <w:r w:rsidR="00A50993" w:rsidRPr="001F2A88">
            <w:rPr>
              <w:sz w:val="18"/>
              <w:lang w:val="en-US"/>
            </w:rPr>
            <w:t xml:space="preserve"> de </w:t>
          </w:r>
          <w:fldSimple w:instr=" NUMPAGES  \* MERGEFORMAT ">
            <w:r w:rsidR="00997FC4" w:rsidRPr="00997FC4">
              <w:rPr>
                <w:noProof/>
                <w:sz w:val="18"/>
                <w:lang w:val="en-US"/>
              </w:rPr>
              <w:t>21</w:t>
            </w:r>
          </w:fldSimple>
        </w:p>
      </w:tc>
    </w:tr>
  </w:tbl>
  <w:p w:rsidR="00A50993" w:rsidRDefault="009031DB">
    <w:pPr>
      <w:pStyle w:val="Header"/>
    </w:pPr>
    <w:r w:rsidRPr="009031DB"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831064" o:spid="_x0000_s55298" type="#_x0000_t136" style="position:absolute;margin-left:0;margin-top:0;width:568.1pt;height:340.8pt;rotation:315;z-index:-251658752;mso-position-horizontal:center;mso-position-horizontal-relative:margin;mso-position-vertical:center;mso-position-vertical-relative:margin" o:allowincell="f" fillcolor="silver" stroked="f">
          <v:fill opacity="9830f"/>
          <v:textpath style="font-family:&quot;calibri&quot;;font-size:1pt" string="D R A F T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965238FC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40821972"/>
    <w:lvl w:ilvl="0">
      <w:numFmt w:val="bullet"/>
      <w:lvlText w:val="*"/>
      <w:lvlJc w:val="left"/>
    </w:lvl>
  </w:abstractNum>
  <w:abstractNum w:abstractNumId="2">
    <w:nsid w:val="02E11300"/>
    <w:multiLevelType w:val="hybridMultilevel"/>
    <w:tmpl w:val="B0C286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73875"/>
    <w:multiLevelType w:val="hybridMultilevel"/>
    <w:tmpl w:val="34B45B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4A64F5"/>
    <w:multiLevelType w:val="hybridMultilevel"/>
    <w:tmpl w:val="8C74B36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39E71E1"/>
    <w:multiLevelType w:val="hybridMultilevel"/>
    <w:tmpl w:val="2E62B86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3FC03A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72E20ED"/>
    <w:multiLevelType w:val="hybridMultilevel"/>
    <w:tmpl w:val="D7B834C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03676B"/>
    <w:multiLevelType w:val="hybridMultilevel"/>
    <w:tmpl w:val="9B8E2B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93E5089"/>
    <w:multiLevelType w:val="hybridMultilevel"/>
    <w:tmpl w:val="2BBACF62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10DB4915"/>
    <w:multiLevelType w:val="hybridMultilevel"/>
    <w:tmpl w:val="C82847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CA3954"/>
    <w:multiLevelType w:val="hybridMultilevel"/>
    <w:tmpl w:val="123CCD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7358A7"/>
    <w:multiLevelType w:val="hybridMultilevel"/>
    <w:tmpl w:val="9AC4B91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A279F8"/>
    <w:multiLevelType w:val="hybridMultilevel"/>
    <w:tmpl w:val="B0C286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337569"/>
    <w:multiLevelType w:val="hybridMultilevel"/>
    <w:tmpl w:val="B0C286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17291B"/>
    <w:multiLevelType w:val="hybridMultilevel"/>
    <w:tmpl w:val="93DCDAB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AB1467"/>
    <w:multiLevelType w:val="hybridMultilevel"/>
    <w:tmpl w:val="D3CCB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606FD8"/>
    <w:multiLevelType w:val="hybridMultilevel"/>
    <w:tmpl w:val="FE4AEFE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155AAC"/>
    <w:multiLevelType w:val="hybridMultilevel"/>
    <w:tmpl w:val="FF7E1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0F385F"/>
    <w:multiLevelType w:val="hybridMultilevel"/>
    <w:tmpl w:val="A51CAC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79632B"/>
    <w:multiLevelType w:val="hybridMultilevel"/>
    <w:tmpl w:val="80A49F9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06BEC"/>
    <w:multiLevelType w:val="hybridMultilevel"/>
    <w:tmpl w:val="059ED9F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5EB302F"/>
    <w:multiLevelType w:val="hybridMultilevel"/>
    <w:tmpl w:val="B0C286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F56624"/>
    <w:multiLevelType w:val="hybridMultilevel"/>
    <w:tmpl w:val="885225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AEA5D11"/>
    <w:multiLevelType w:val="hybridMultilevel"/>
    <w:tmpl w:val="3B8E42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0345F03"/>
    <w:multiLevelType w:val="hybridMultilevel"/>
    <w:tmpl w:val="C5667924"/>
    <w:lvl w:ilvl="0" w:tplc="8458BE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4356413"/>
    <w:multiLevelType w:val="hybridMultilevel"/>
    <w:tmpl w:val="071C22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5246B0"/>
    <w:multiLevelType w:val="hybridMultilevel"/>
    <w:tmpl w:val="05247B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B11256"/>
    <w:multiLevelType w:val="hybridMultilevel"/>
    <w:tmpl w:val="2E62B86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4F70D9"/>
    <w:multiLevelType w:val="hybridMultilevel"/>
    <w:tmpl w:val="0E6EEA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8A5BE5"/>
    <w:multiLevelType w:val="hybridMultilevel"/>
    <w:tmpl w:val="317236D2"/>
    <w:lvl w:ilvl="0" w:tplc="10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55F269C8"/>
    <w:multiLevelType w:val="hybridMultilevel"/>
    <w:tmpl w:val="DEB4222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C96B6F"/>
    <w:multiLevelType w:val="hybridMultilevel"/>
    <w:tmpl w:val="A68269D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581914"/>
    <w:multiLevelType w:val="hybridMultilevel"/>
    <w:tmpl w:val="790AE9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20"/>
  </w:num>
  <w:num w:numId="5">
    <w:abstractNumId w:val="17"/>
  </w:num>
  <w:num w:numId="6">
    <w:abstractNumId w:val="3"/>
  </w:num>
  <w:num w:numId="7">
    <w:abstractNumId w:val="6"/>
  </w:num>
  <w:num w:numId="8">
    <w:abstractNumId w:val="10"/>
  </w:num>
  <w:num w:numId="9">
    <w:abstractNumId w:val="31"/>
  </w:num>
  <w:num w:numId="10">
    <w:abstractNumId w:val="4"/>
  </w:num>
  <w:num w:numId="11">
    <w:abstractNumId w:val="8"/>
  </w:num>
  <w:num w:numId="12">
    <w:abstractNumId w:val="21"/>
  </w:num>
  <w:num w:numId="13">
    <w:abstractNumId w:val="9"/>
  </w:num>
  <w:num w:numId="14">
    <w:abstractNumId w:val="19"/>
  </w:num>
  <w:num w:numId="15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  <w:num w:numId="16">
    <w:abstractNumId w:val="30"/>
  </w:num>
  <w:num w:numId="17">
    <w:abstractNumId w:val="23"/>
  </w:num>
  <w:num w:numId="18">
    <w:abstractNumId w:val="24"/>
  </w:num>
  <w:num w:numId="19">
    <w:abstractNumId w:val="5"/>
  </w:num>
  <w:num w:numId="20">
    <w:abstractNumId w:val="15"/>
  </w:num>
  <w:num w:numId="21">
    <w:abstractNumId w:val="12"/>
  </w:num>
  <w:num w:numId="22">
    <w:abstractNumId w:val="32"/>
  </w:num>
  <w:num w:numId="23">
    <w:abstractNumId w:val="28"/>
  </w:num>
  <w:num w:numId="24">
    <w:abstractNumId w:val="27"/>
  </w:num>
  <w:num w:numId="25">
    <w:abstractNumId w:val="33"/>
  </w:num>
  <w:num w:numId="26">
    <w:abstractNumId w:val="26"/>
  </w:num>
  <w:num w:numId="27">
    <w:abstractNumId w:val="29"/>
  </w:num>
  <w:num w:numId="28">
    <w:abstractNumId w:val="14"/>
  </w:num>
  <w:num w:numId="29">
    <w:abstractNumId w:val="2"/>
  </w:num>
  <w:num w:numId="30">
    <w:abstractNumId w:val="22"/>
  </w:num>
  <w:num w:numId="31">
    <w:abstractNumId w:val="13"/>
  </w:num>
  <w:num w:numId="32">
    <w:abstractNumId w:val="16"/>
  </w:num>
  <w:num w:numId="33">
    <w:abstractNumId w:val="25"/>
  </w:num>
  <w:num w:numId="34">
    <w:abstractNumId w:val="1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ttachedTemplate r:id="rId1"/>
  <w:defaultTabStop w:val="708"/>
  <w:hyphenationZone w:val="425"/>
  <w:characterSpacingControl w:val="doNotCompress"/>
  <w:hdrShapeDefaults>
    <o:shapedefaults v:ext="edit" spidmax="75778"/>
    <o:shapelayout v:ext="edit">
      <o:idmap v:ext="edit" data="54"/>
    </o:shapelayout>
  </w:hdrShapeDefaults>
  <w:footnotePr>
    <w:footnote w:id="-1"/>
    <w:footnote w:id="0"/>
  </w:footnotePr>
  <w:endnotePr>
    <w:endnote w:id="-1"/>
    <w:endnote w:id="0"/>
  </w:endnotePr>
  <w:compat/>
  <w:rsids>
    <w:rsidRoot w:val="00990852"/>
    <w:rsid w:val="0000027A"/>
    <w:rsid w:val="00000408"/>
    <w:rsid w:val="00000425"/>
    <w:rsid w:val="0000226C"/>
    <w:rsid w:val="000043F6"/>
    <w:rsid w:val="000055EB"/>
    <w:rsid w:val="00006408"/>
    <w:rsid w:val="00006895"/>
    <w:rsid w:val="0000733A"/>
    <w:rsid w:val="000101EF"/>
    <w:rsid w:val="00015102"/>
    <w:rsid w:val="00015623"/>
    <w:rsid w:val="000170A6"/>
    <w:rsid w:val="00023EF8"/>
    <w:rsid w:val="000252ED"/>
    <w:rsid w:val="00026DA5"/>
    <w:rsid w:val="00026EF4"/>
    <w:rsid w:val="00027CBD"/>
    <w:rsid w:val="00031804"/>
    <w:rsid w:val="00032007"/>
    <w:rsid w:val="00033E3B"/>
    <w:rsid w:val="00034119"/>
    <w:rsid w:val="000352F7"/>
    <w:rsid w:val="00037FA0"/>
    <w:rsid w:val="00041E3E"/>
    <w:rsid w:val="00042284"/>
    <w:rsid w:val="0004391B"/>
    <w:rsid w:val="00043F2D"/>
    <w:rsid w:val="000444B3"/>
    <w:rsid w:val="000450EA"/>
    <w:rsid w:val="000540CE"/>
    <w:rsid w:val="00057D53"/>
    <w:rsid w:val="0006553E"/>
    <w:rsid w:val="000707C7"/>
    <w:rsid w:val="000710FC"/>
    <w:rsid w:val="000719EE"/>
    <w:rsid w:val="0008164F"/>
    <w:rsid w:val="00081998"/>
    <w:rsid w:val="000838C5"/>
    <w:rsid w:val="00087B6A"/>
    <w:rsid w:val="00087CA4"/>
    <w:rsid w:val="0009087E"/>
    <w:rsid w:val="00095590"/>
    <w:rsid w:val="000A0E0D"/>
    <w:rsid w:val="000A1C66"/>
    <w:rsid w:val="000A3896"/>
    <w:rsid w:val="000A6339"/>
    <w:rsid w:val="000A6D30"/>
    <w:rsid w:val="000A7D40"/>
    <w:rsid w:val="000B3FF0"/>
    <w:rsid w:val="000B48A6"/>
    <w:rsid w:val="000B5886"/>
    <w:rsid w:val="000B590F"/>
    <w:rsid w:val="000B65DE"/>
    <w:rsid w:val="000B695F"/>
    <w:rsid w:val="000C0C5B"/>
    <w:rsid w:val="000C7FF0"/>
    <w:rsid w:val="000D16AA"/>
    <w:rsid w:val="000D6B6D"/>
    <w:rsid w:val="000E1580"/>
    <w:rsid w:val="000E1E32"/>
    <w:rsid w:val="000E33FB"/>
    <w:rsid w:val="000E58BF"/>
    <w:rsid w:val="000F433C"/>
    <w:rsid w:val="000F69BB"/>
    <w:rsid w:val="001026B1"/>
    <w:rsid w:val="00102E0D"/>
    <w:rsid w:val="0010311E"/>
    <w:rsid w:val="00103131"/>
    <w:rsid w:val="00103FC3"/>
    <w:rsid w:val="00105E08"/>
    <w:rsid w:val="00107BE0"/>
    <w:rsid w:val="001126F1"/>
    <w:rsid w:val="00113154"/>
    <w:rsid w:val="0011654F"/>
    <w:rsid w:val="00121A4A"/>
    <w:rsid w:val="00127853"/>
    <w:rsid w:val="00133796"/>
    <w:rsid w:val="00136C7E"/>
    <w:rsid w:val="00142641"/>
    <w:rsid w:val="001436CF"/>
    <w:rsid w:val="0014589B"/>
    <w:rsid w:val="00150C08"/>
    <w:rsid w:val="0015128A"/>
    <w:rsid w:val="00160762"/>
    <w:rsid w:val="00160B3B"/>
    <w:rsid w:val="001612E1"/>
    <w:rsid w:val="00166163"/>
    <w:rsid w:val="00173CBD"/>
    <w:rsid w:val="00173EB0"/>
    <w:rsid w:val="00173FBD"/>
    <w:rsid w:val="00177C75"/>
    <w:rsid w:val="0018465F"/>
    <w:rsid w:val="001900D5"/>
    <w:rsid w:val="0019540F"/>
    <w:rsid w:val="00195520"/>
    <w:rsid w:val="0019607A"/>
    <w:rsid w:val="0019739B"/>
    <w:rsid w:val="001A00F1"/>
    <w:rsid w:val="001A150D"/>
    <w:rsid w:val="001A1AF3"/>
    <w:rsid w:val="001A34EB"/>
    <w:rsid w:val="001A47E9"/>
    <w:rsid w:val="001B0697"/>
    <w:rsid w:val="001B17B6"/>
    <w:rsid w:val="001B7E2E"/>
    <w:rsid w:val="001C1F22"/>
    <w:rsid w:val="001C31DE"/>
    <w:rsid w:val="001C4328"/>
    <w:rsid w:val="001C64F6"/>
    <w:rsid w:val="001C699D"/>
    <w:rsid w:val="001D26B4"/>
    <w:rsid w:val="001D5D6C"/>
    <w:rsid w:val="001E3833"/>
    <w:rsid w:val="001E52D6"/>
    <w:rsid w:val="001F1035"/>
    <w:rsid w:val="001F1864"/>
    <w:rsid w:val="001F2A88"/>
    <w:rsid w:val="001F32FE"/>
    <w:rsid w:val="001F5E4D"/>
    <w:rsid w:val="001F6471"/>
    <w:rsid w:val="001F6C29"/>
    <w:rsid w:val="00202E92"/>
    <w:rsid w:val="002042CB"/>
    <w:rsid w:val="00206058"/>
    <w:rsid w:val="0020719B"/>
    <w:rsid w:val="00210947"/>
    <w:rsid w:val="002121D1"/>
    <w:rsid w:val="00212FBA"/>
    <w:rsid w:val="002206F2"/>
    <w:rsid w:val="0022205D"/>
    <w:rsid w:val="00223E06"/>
    <w:rsid w:val="00224104"/>
    <w:rsid w:val="00231471"/>
    <w:rsid w:val="00236314"/>
    <w:rsid w:val="00236618"/>
    <w:rsid w:val="0023756A"/>
    <w:rsid w:val="0024015F"/>
    <w:rsid w:val="002407A5"/>
    <w:rsid w:val="00241EAD"/>
    <w:rsid w:val="00242943"/>
    <w:rsid w:val="0024457F"/>
    <w:rsid w:val="00250FD8"/>
    <w:rsid w:val="002517E1"/>
    <w:rsid w:val="00251A3D"/>
    <w:rsid w:val="00261582"/>
    <w:rsid w:val="00262734"/>
    <w:rsid w:val="00262763"/>
    <w:rsid w:val="00265466"/>
    <w:rsid w:val="00266DB3"/>
    <w:rsid w:val="002678DC"/>
    <w:rsid w:val="0027241F"/>
    <w:rsid w:val="00277086"/>
    <w:rsid w:val="00277388"/>
    <w:rsid w:val="00277D54"/>
    <w:rsid w:val="0028220C"/>
    <w:rsid w:val="002825A7"/>
    <w:rsid w:val="00284F86"/>
    <w:rsid w:val="0028676B"/>
    <w:rsid w:val="002911DB"/>
    <w:rsid w:val="00291821"/>
    <w:rsid w:val="002927B8"/>
    <w:rsid w:val="00292CA6"/>
    <w:rsid w:val="002A1EDD"/>
    <w:rsid w:val="002A472B"/>
    <w:rsid w:val="002B1582"/>
    <w:rsid w:val="002B4005"/>
    <w:rsid w:val="002B6CD6"/>
    <w:rsid w:val="002B747E"/>
    <w:rsid w:val="002C2534"/>
    <w:rsid w:val="002C2B20"/>
    <w:rsid w:val="002C3F43"/>
    <w:rsid w:val="002C5F4B"/>
    <w:rsid w:val="002D22A6"/>
    <w:rsid w:val="002D315C"/>
    <w:rsid w:val="002D5B48"/>
    <w:rsid w:val="002D6F05"/>
    <w:rsid w:val="002D7C0A"/>
    <w:rsid w:val="002E0A39"/>
    <w:rsid w:val="002E2417"/>
    <w:rsid w:val="002F1CC0"/>
    <w:rsid w:val="002F761F"/>
    <w:rsid w:val="00301F22"/>
    <w:rsid w:val="003021FF"/>
    <w:rsid w:val="003035C0"/>
    <w:rsid w:val="00303B3A"/>
    <w:rsid w:val="00303B81"/>
    <w:rsid w:val="00307D9D"/>
    <w:rsid w:val="00313326"/>
    <w:rsid w:val="00314177"/>
    <w:rsid w:val="00316BA2"/>
    <w:rsid w:val="00321EF7"/>
    <w:rsid w:val="00322E7C"/>
    <w:rsid w:val="00323086"/>
    <w:rsid w:val="003232AF"/>
    <w:rsid w:val="00323370"/>
    <w:rsid w:val="00323C60"/>
    <w:rsid w:val="00325955"/>
    <w:rsid w:val="00326752"/>
    <w:rsid w:val="00327DD4"/>
    <w:rsid w:val="00331D7B"/>
    <w:rsid w:val="00334449"/>
    <w:rsid w:val="00336177"/>
    <w:rsid w:val="003405A8"/>
    <w:rsid w:val="00341DB4"/>
    <w:rsid w:val="00342C92"/>
    <w:rsid w:val="0034490E"/>
    <w:rsid w:val="0034726B"/>
    <w:rsid w:val="003508C9"/>
    <w:rsid w:val="0035635E"/>
    <w:rsid w:val="00357669"/>
    <w:rsid w:val="00357949"/>
    <w:rsid w:val="00357F4E"/>
    <w:rsid w:val="00361854"/>
    <w:rsid w:val="003627C8"/>
    <w:rsid w:val="00363454"/>
    <w:rsid w:val="003715AD"/>
    <w:rsid w:val="00372290"/>
    <w:rsid w:val="00373164"/>
    <w:rsid w:val="00373FAC"/>
    <w:rsid w:val="0037427D"/>
    <w:rsid w:val="00374545"/>
    <w:rsid w:val="00380E6E"/>
    <w:rsid w:val="00382348"/>
    <w:rsid w:val="003826F1"/>
    <w:rsid w:val="00387E1A"/>
    <w:rsid w:val="00390A55"/>
    <w:rsid w:val="00392D83"/>
    <w:rsid w:val="00393159"/>
    <w:rsid w:val="0039587D"/>
    <w:rsid w:val="00395C56"/>
    <w:rsid w:val="003974AD"/>
    <w:rsid w:val="003A13B1"/>
    <w:rsid w:val="003A2839"/>
    <w:rsid w:val="003A373C"/>
    <w:rsid w:val="003A3827"/>
    <w:rsid w:val="003A5D2F"/>
    <w:rsid w:val="003A700C"/>
    <w:rsid w:val="003B0CF0"/>
    <w:rsid w:val="003B1231"/>
    <w:rsid w:val="003C0157"/>
    <w:rsid w:val="003C0446"/>
    <w:rsid w:val="003C13FB"/>
    <w:rsid w:val="003C27CA"/>
    <w:rsid w:val="003C400C"/>
    <w:rsid w:val="003D2539"/>
    <w:rsid w:val="003D7787"/>
    <w:rsid w:val="003E0EBB"/>
    <w:rsid w:val="003E42F6"/>
    <w:rsid w:val="003F026C"/>
    <w:rsid w:val="003F302E"/>
    <w:rsid w:val="003F7408"/>
    <w:rsid w:val="003F75A9"/>
    <w:rsid w:val="0040121A"/>
    <w:rsid w:val="00403D53"/>
    <w:rsid w:val="00405D18"/>
    <w:rsid w:val="0040695A"/>
    <w:rsid w:val="0041147F"/>
    <w:rsid w:val="0041208D"/>
    <w:rsid w:val="00413246"/>
    <w:rsid w:val="00413C26"/>
    <w:rsid w:val="004146EF"/>
    <w:rsid w:val="0041709F"/>
    <w:rsid w:val="0042098B"/>
    <w:rsid w:val="00427228"/>
    <w:rsid w:val="00427936"/>
    <w:rsid w:val="00432F9A"/>
    <w:rsid w:val="00433EBB"/>
    <w:rsid w:val="004346F9"/>
    <w:rsid w:val="00434C33"/>
    <w:rsid w:val="0043677B"/>
    <w:rsid w:val="00437C62"/>
    <w:rsid w:val="00442070"/>
    <w:rsid w:val="00443F5C"/>
    <w:rsid w:val="00445A6A"/>
    <w:rsid w:val="0045102A"/>
    <w:rsid w:val="00455090"/>
    <w:rsid w:val="00455589"/>
    <w:rsid w:val="00455B3C"/>
    <w:rsid w:val="00455F65"/>
    <w:rsid w:val="00457E44"/>
    <w:rsid w:val="00460E52"/>
    <w:rsid w:val="004612A2"/>
    <w:rsid w:val="00464917"/>
    <w:rsid w:val="00464A83"/>
    <w:rsid w:val="0047467C"/>
    <w:rsid w:val="00474D9A"/>
    <w:rsid w:val="004830AC"/>
    <w:rsid w:val="00484322"/>
    <w:rsid w:val="00494AE5"/>
    <w:rsid w:val="004962FD"/>
    <w:rsid w:val="0049654B"/>
    <w:rsid w:val="004A115E"/>
    <w:rsid w:val="004A21D5"/>
    <w:rsid w:val="004A29AC"/>
    <w:rsid w:val="004A2AAD"/>
    <w:rsid w:val="004A2DE0"/>
    <w:rsid w:val="004A3346"/>
    <w:rsid w:val="004A476F"/>
    <w:rsid w:val="004A58BD"/>
    <w:rsid w:val="004A7F6F"/>
    <w:rsid w:val="004B1CF2"/>
    <w:rsid w:val="004B6470"/>
    <w:rsid w:val="004B713B"/>
    <w:rsid w:val="004C1A22"/>
    <w:rsid w:val="004C369E"/>
    <w:rsid w:val="004C73EE"/>
    <w:rsid w:val="004C7F68"/>
    <w:rsid w:val="004D60E3"/>
    <w:rsid w:val="004D707C"/>
    <w:rsid w:val="004E076F"/>
    <w:rsid w:val="004E4972"/>
    <w:rsid w:val="004E7551"/>
    <w:rsid w:val="004F0781"/>
    <w:rsid w:val="004F1238"/>
    <w:rsid w:val="004F1939"/>
    <w:rsid w:val="004F72D9"/>
    <w:rsid w:val="00501CE8"/>
    <w:rsid w:val="00503442"/>
    <w:rsid w:val="00503A25"/>
    <w:rsid w:val="00504160"/>
    <w:rsid w:val="005058B1"/>
    <w:rsid w:val="005062E9"/>
    <w:rsid w:val="00506DE0"/>
    <w:rsid w:val="00507377"/>
    <w:rsid w:val="00516DCE"/>
    <w:rsid w:val="005179A6"/>
    <w:rsid w:val="00522932"/>
    <w:rsid w:val="00522B5E"/>
    <w:rsid w:val="00522BC5"/>
    <w:rsid w:val="00527ECF"/>
    <w:rsid w:val="0053122A"/>
    <w:rsid w:val="00532B1D"/>
    <w:rsid w:val="00533629"/>
    <w:rsid w:val="00533789"/>
    <w:rsid w:val="00540A35"/>
    <w:rsid w:val="00542D1E"/>
    <w:rsid w:val="00543D0B"/>
    <w:rsid w:val="00545176"/>
    <w:rsid w:val="00546703"/>
    <w:rsid w:val="00550A97"/>
    <w:rsid w:val="00550BBB"/>
    <w:rsid w:val="00562A1D"/>
    <w:rsid w:val="0057777D"/>
    <w:rsid w:val="00581823"/>
    <w:rsid w:val="0058190A"/>
    <w:rsid w:val="00582A57"/>
    <w:rsid w:val="00583BFC"/>
    <w:rsid w:val="00584023"/>
    <w:rsid w:val="005841CF"/>
    <w:rsid w:val="005845EA"/>
    <w:rsid w:val="0058469D"/>
    <w:rsid w:val="005846F9"/>
    <w:rsid w:val="00587980"/>
    <w:rsid w:val="005902A8"/>
    <w:rsid w:val="00591F9B"/>
    <w:rsid w:val="0059426C"/>
    <w:rsid w:val="005952DA"/>
    <w:rsid w:val="005A029E"/>
    <w:rsid w:val="005A0B36"/>
    <w:rsid w:val="005A1A6D"/>
    <w:rsid w:val="005A22FE"/>
    <w:rsid w:val="005A234F"/>
    <w:rsid w:val="005A3E9A"/>
    <w:rsid w:val="005B710F"/>
    <w:rsid w:val="005B73FF"/>
    <w:rsid w:val="005C0DE1"/>
    <w:rsid w:val="005C588F"/>
    <w:rsid w:val="005C7298"/>
    <w:rsid w:val="005D0FE7"/>
    <w:rsid w:val="005D11E7"/>
    <w:rsid w:val="005D45C1"/>
    <w:rsid w:val="005D506F"/>
    <w:rsid w:val="005E341D"/>
    <w:rsid w:val="005E688B"/>
    <w:rsid w:val="005E6AFC"/>
    <w:rsid w:val="005F205D"/>
    <w:rsid w:val="005F26D2"/>
    <w:rsid w:val="005F2AAF"/>
    <w:rsid w:val="005F488E"/>
    <w:rsid w:val="005F5A3E"/>
    <w:rsid w:val="005F5D71"/>
    <w:rsid w:val="00604EA6"/>
    <w:rsid w:val="00604F0F"/>
    <w:rsid w:val="006067A7"/>
    <w:rsid w:val="00607FBD"/>
    <w:rsid w:val="0061114F"/>
    <w:rsid w:val="00620756"/>
    <w:rsid w:val="006229C1"/>
    <w:rsid w:val="00622E45"/>
    <w:rsid w:val="006231EC"/>
    <w:rsid w:val="00623C0F"/>
    <w:rsid w:val="00626740"/>
    <w:rsid w:val="00627EF0"/>
    <w:rsid w:val="0063003E"/>
    <w:rsid w:val="0063149B"/>
    <w:rsid w:val="00632F1E"/>
    <w:rsid w:val="00633BFB"/>
    <w:rsid w:val="006347A2"/>
    <w:rsid w:val="0063595A"/>
    <w:rsid w:val="00637F44"/>
    <w:rsid w:val="00640999"/>
    <w:rsid w:val="00640F48"/>
    <w:rsid w:val="006420CB"/>
    <w:rsid w:val="0064471F"/>
    <w:rsid w:val="00645B57"/>
    <w:rsid w:val="00650F06"/>
    <w:rsid w:val="00652FCC"/>
    <w:rsid w:val="006533EE"/>
    <w:rsid w:val="00653FA1"/>
    <w:rsid w:val="0065593B"/>
    <w:rsid w:val="006562DD"/>
    <w:rsid w:val="00657DDD"/>
    <w:rsid w:val="00662929"/>
    <w:rsid w:val="00665B5A"/>
    <w:rsid w:val="0066644E"/>
    <w:rsid w:val="00670281"/>
    <w:rsid w:val="00671703"/>
    <w:rsid w:val="00674FC4"/>
    <w:rsid w:val="00682538"/>
    <w:rsid w:val="00683182"/>
    <w:rsid w:val="00684C6C"/>
    <w:rsid w:val="00693003"/>
    <w:rsid w:val="006A14AE"/>
    <w:rsid w:val="006A1AE1"/>
    <w:rsid w:val="006A252F"/>
    <w:rsid w:val="006A2610"/>
    <w:rsid w:val="006A3921"/>
    <w:rsid w:val="006A6364"/>
    <w:rsid w:val="006A74AD"/>
    <w:rsid w:val="006B55C3"/>
    <w:rsid w:val="006B5E7D"/>
    <w:rsid w:val="006C6E93"/>
    <w:rsid w:val="006C7CE2"/>
    <w:rsid w:val="006D026D"/>
    <w:rsid w:val="006D2EA8"/>
    <w:rsid w:val="006D4779"/>
    <w:rsid w:val="006D579B"/>
    <w:rsid w:val="006E4ECD"/>
    <w:rsid w:val="006E6807"/>
    <w:rsid w:val="006F0664"/>
    <w:rsid w:val="006F3F42"/>
    <w:rsid w:val="006F632C"/>
    <w:rsid w:val="006F7BDD"/>
    <w:rsid w:val="00705D5E"/>
    <w:rsid w:val="00705EAC"/>
    <w:rsid w:val="00706831"/>
    <w:rsid w:val="0071037F"/>
    <w:rsid w:val="0071132F"/>
    <w:rsid w:val="00715297"/>
    <w:rsid w:val="0071739D"/>
    <w:rsid w:val="00717791"/>
    <w:rsid w:val="0072294C"/>
    <w:rsid w:val="007250EC"/>
    <w:rsid w:val="00730E8F"/>
    <w:rsid w:val="00731D2C"/>
    <w:rsid w:val="0073452D"/>
    <w:rsid w:val="007349B4"/>
    <w:rsid w:val="00741ABB"/>
    <w:rsid w:val="00744655"/>
    <w:rsid w:val="00745749"/>
    <w:rsid w:val="007470F8"/>
    <w:rsid w:val="0075158C"/>
    <w:rsid w:val="00754D9F"/>
    <w:rsid w:val="00760684"/>
    <w:rsid w:val="00765D18"/>
    <w:rsid w:val="00765E7F"/>
    <w:rsid w:val="00772B98"/>
    <w:rsid w:val="00773C86"/>
    <w:rsid w:val="00774104"/>
    <w:rsid w:val="00784DBF"/>
    <w:rsid w:val="007851FD"/>
    <w:rsid w:val="00796242"/>
    <w:rsid w:val="00797824"/>
    <w:rsid w:val="007A3C4E"/>
    <w:rsid w:val="007A593F"/>
    <w:rsid w:val="007A6912"/>
    <w:rsid w:val="007A7D06"/>
    <w:rsid w:val="007B067E"/>
    <w:rsid w:val="007B5572"/>
    <w:rsid w:val="007C4CDE"/>
    <w:rsid w:val="007C708B"/>
    <w:rsid w:val="007D26BF"/>
    <w:rsid w:val="007D445E"/>
    <w:rsid w:val="007D4E05"/>
    <w:rsid w:val="007E75F8"/>
    <w:rsid w:val="007E7B4C"/>
    <w:rsid w:val="007F0131"/>
    <w:rsid w:val="007F0395"/>
    <w:rsid w:val="007F114B"/>
    <w:rsid w:val="007F1362"/>
    <w:rsid w:val="007F22DC"/>
    <w:rsid w:val="007F5521"/>
    <w:rsid w:val="00800CA9"/>
    <w:rsid w:val="0080205F"/>
    <w:rsid w:val="00803F7F"/>
    <w:rsid w:val="00806FEB"/>
    <w:rsid w:val="00810951"/>
    <w:rsid w:val="00821E49"/>
    <w:rsid w:val="0082481F"/>
    <w:rsid w:val="00827E6D"/>
    <w:rsid w:val="008300D2"/>
    <w:rsid w:val="00831848"/>
    <w:rsid w:val="00836955"/>
    <w:rsid w:val="00841480"/>
    <w:rsid w:val="00843510"/>
    <w:rsid w:val="0084490E"/>
    <w:rsid w:val="00845846"/>
    <w:rsid w:val="00852931"/>
    <w:rsid w:val="00856288"/>
    <w:rsid w:val="00856B3F"/>
    <w:rsid w:val="00861536"/>
    <w:rsid w:val="00862BCB"/>
    <w:rsid w:val="00865765"/>
    <w:rsid w:val="0087064E"/>
    <w:rsid w:val="008725ED"/>
    <w:rsid w:val="008764ED"/>
    <w:rsid w:val="00877FD3"/>
    <w:rsid w:val="008824C6"/>
    <w:rsid w:val="008824FB"/>
    <w:rsid w:val="00882738"/>
    <w:rsid w:val="00883D1C"/>
    <w:rsid w:val="00885A06"/>
    <w:rsid w:val="008866C7"/>
    <w:rsid w:val="008873F8"/>
    <w:rsid w:val="00894879"/>
    <w:rsid w:val="00895E03"/>
    <w:rsid w:val="00897CCB"/>
    <w:rsid w:val="008A1BDD"/>
    <w:rsid w:val="008A2884"/>
    <w:rsid w:val="008A3D64"/>
    <w:rsid w:val="008A68E0"/>
    <w:rsid w:val="008B1AEE"/>
    <w:rsid w:val="008B2906"/>
    <w:rsid w:val="008B519D"/>
    <w:rsid w:val="008B6E14"/>
    <w:rsid w:val="008C25D4"/>
    <w:rsid w:val="008C630D"/>
    <w:rsid w:val="008D289F"/>
    <w:rsid w:val="008D3218"/>
    <w:rsid w:val="008D5E84"/>
    <w:rsid w:val="008E3409"/>
    <w:rsid w:val="008E4198"/>
    <w:rsid w:val="008E4F41"/>
    <w:rsid w:val="008E5EB1"/>
    <w:rsid w:val="008E7CF3"/>
    <w:rsid w:val="008F2354"/>
    <w:rsid w:val="008F703F"/>
    <w:rsid w:val="008F7622"/>
    <w:rsid w:val="00901EE1"/>
    <w:rsid w:val="00902C72"/>
    <w:rsid w:val="009031DB"/>
    <w:rsid w:val="009075DF"/>
    <w:rsid w:val="009110D0"/>
    <w:rsid w:val="009130D8"/>
    <w:rsid w:val="00916FFA"/>
    <w:rsid w:val="00920E8F"/>
    <w:rsid w:val="00922EB2"/>
    <w:rsid w:val="00923DC0"/>
    <w:rsid w:val="0092634F"/>
    <w:rsid w:val="00932924"/>
    <w:rsid w:val="00932B71"/>
    <w:rsid w:val="00932F62"/>
    <w:rsid w:val="00937013"/>
    <w:rsid w:val="009458BE"/>
    <w:rsid w:val="0094744F"/>
    <w:rsid w:val="00953340"/>
    <w:rsid w:val="0095582B"/>
    <w:rsid w:val="00961276"/>
    <w:rsid w:val="009614D3"/>
    <w:rsid w:val="009632A6"/>
    <w:rsid w:val="00963F43"/>
    <w:rsid w:val="00965454"/>
    <w:rsid w:val="00966276"/>
    <w:rsid w:val="00972178"/>
    <w:rsid w:val="00972AA3"/>
    <w:rsid w:val="00977770"/>
    <w:rsid w:val="00980F11"/>
    <w:rsid w:val="0098132D"/>
    <w:rsid w:val="00981ED0"/>
    <w:rsid w:val="0098378F"/>
    <w:rsid w:val="0098386D"/>
    <w:rsid w:val="0098757C"/>
    <w:rsid w:val="00990852"/>
    <w:rsid w:val="00991946"/>
    <w:rsid w:val="0099209B"/>
    <w:rsid w:val="009930BA"/>
    <w:rsid w:val="009933DF"/>
    <w:rsid w:val="009962FD"/>
    <w:rsid w:val="00997FC4"/>
    <w:rsid w:val="009A17C6"/>
    <w:rsid w:val="009A186C"/>
    <w:rsid w:val="009A21F8"/>
    <w:rsid w:val="009A3ACC"/>
    <w:rsid w:val="009A5F4D"/>
    <w:rsid w:val="009B008A"/>
    <w:rsid w:val="009B72D8"/>
    <w:rsid w:val="009C0EAC"/>
    <w:rsid w:val="009C1D9F"/>
    <w:rsid w:val="009C1F18"/>
    <w:rsid w:val="009C59E8"/>
    <w:rsid w:val="009D61FA"/>
    <w:rsid w:val="009D6DEC"/>
    <w:rsid w:val="009D6F8A"/>
    <w:rsid w:val="009E1CC5"/>
    <w:rsid w:val="009E300C"/>
    <w:rsid w:val="009E348A"/>
    <w:rsid w:val="009E5B5A"/>
    <w:rsid w:val="009F0A13"/>
    <w:rsid w:val="009F0C7C"/>
    <w:rsid w:val="00A00D62"/>
    <w:rsid w:val="00A10068"/>
    <w:rsid w:val="00A11B6B"/>
    <w:rsid w:val="00A14CB4"/>
    <w:rsid w:val="00A16D0C"/>
    <w:rsid w:val="00A233CF"/>
    <w:rsid w:val="00A25774"/>
    <w:rsid w:val="00A26204"/>
    <w:rsid w:val="00A2646C"/>
    <w:rsid w:val="00A27DC2"/>
    <w:rsid w:val="00A31B52"/>
    <w:rsid w:val="00A33ED5"/>
    <w:rsid w:val="00A36551"/>
    <w:rsid w:val="00A372F1"/>
    <w:rsid w:val="00A3758E"/>
    <w:rsid w:val="00A41EA2"/>
    <w:rsid w:val="00A50993"/>
    <w:rsid w:val="00A54CCD"/>
    <w:rsid w:val="00A54F2B"/>
    <w:rsid w:val="00A572D3"/>
    <w:rsid w:val="00A63D7D"/>
    <w:rsid w:val="00A65035"/>
    <w:rsid w:val="00A65392"/>
    <w:rsid w:val="00A66672"/>
    <w:rsid w:val="00A667AC"/>
    <w:rsid w:val="00A668AA"/>
    <w:rsid w:val="00A668B1"/>
    <w:rsid w:val="00A718B8"/>
    <w:rsid w:val="00A72D65"/>
    <w:rsid w:val="00A74A40"/>
    <w:rsid w:val="00A77038"/>
    <w:rsid w:val="00A91809"/>
    <w:rsid w:val="00A93340"/>
    <w:rsid w:val="00A94A88"/>
    <w:rsid w:val="00A96375"/>
    <w:rsid w:val="00A96BD1"/>
    <w:rsid w:val="00A97139"/>
    <w:rsid w:val="00A975D3"/>
    <w:rsid w:val="00AA1DD9"/>
    <w:rsid w:val="00AA1EFA"/>
    <w:rsid w:val="00AA331C"/>
    <w:rsid w:val="00AA366C"/>
    <w:rsid w:val="00AA3E0C"/>
    <w:rsid w:val="00AA4EF4"/>
    <w:rsid w:val="00AB0625"/>
    <w:rsid w:val="00AB310B"/>
    <w:rsid w:val="00AB425B"/>
    <w:rsid w:val="00AC01A3"/>
    <w:rsid w:val="00AC0793"/>
    <w:rsid w:val="00AC1989"/>
    <w:rsid w:val="00AC2A5B"/>
    <w:rsid w:val="00AC34C7"/>
    <w:rsid w:val="00AC7536"/>
    <w:rsid w:val="00AC7E4F"/>
    <w:rsid w:val="00AD188F"/>
    <w:rsid w:val="00AD26EB"/>
    <w:rsid w:val="00AD3685"/>
    <w:rsid w:val="00AD5A8A"/>
    <w:rsid w:val="00AD5EEB"/>
    <w:rsid w:val="00AE046A"/>
    <w:rsid w:val="00AE2D52"/>
    <w:rsid w:val="00AF2333"/>
    <w:rsid w:val="00AF4943"/>
    <w:rsid w:val="00AF4F39"/>
    <w:rsid w:val="00AF50D3"/>
    <w:rsid w:val="00B00E6F"/>
    <w:rsid w:val="00B01560"/>
    <w:rsid w:val="00B03BA4"/>
    <w:rsid w:val="00B04B36"/>
    <w:rsid w:val="00B1093A"/>
    <w:rsid w:val="00B1200B"/>
    <w:rsid w:val="00B2010B"/>
    <w:rsid w:val="00B218C4"/>
    <w:rsid w:val="00B2579D"/>
    <w:rsid w:val="00B26752"/>
    <w:rsid w:val="00B30921"/>
    <w:rsid w:val="00B3237B"/>
    <w:rsid w:val="00B3552A"/>
    <w:rsid w:val="00B406C0"/>
    <w:rsid w:val="00B545D0"/>
    <w:rsid w:val="00B54AD7"/>
    <w:rsid w:val="00B54EEF"/>
    <w:rsid w:val="00B564E6"/>
    <w:rsid w:val="00B570A3"/>
    <w:rsid w:val="00B5748C"/>
    <w:rsid w:val="00B578FD"/>
    <w:rsid w:val="00B605AB"/>
    <w:rsid w:val="00B60F04"/>
    <w:rsid w:val="00B617D1"/>
    <w:rsid w:val="00B6327C"/>
    <w:rsid w:val="00B643CE"/>
    <w:rsid w:val="00B66395"/>
    <w:rsid w:val="00B66CE5"/>
    <w:rsid w:val="00B672F4"/>
    <w:rsid w:val="00B70C71"/>
    <w:rsid w:val="00B70D44"/>
    <w:rsid w:val="00B711EF"/>
    <w:rsid w:val="00B71B72"/>
    <w:rsid w:val="00B73AB3"/>
    <w:rsid w:val="00B74B3B"/>
    <w:rsid w:val="00B76422"/>
    <w:rsid w:val="00B77BCA"/>
    <w:rsid w:val="00B850DD"/>
    <w:rsid w:val="00B85A32"/>
    <w:rsid w:val="00B936F8"/>
    <w:rsid w:val="00B95E5A"/>
    <w:rsid w:val="00B95E95"/>
    <w:rsid w:val="00B9678E"/>
    <w:rsid w:val="00B97F79"/>
    <w:rsid w:val="00BA124D"/>
    <w:rsid w:val="00BA1394"/>
    <w:rsid w:val="00BA19D3"/>
    <w:rsid w:val="00BA1F10"/>
    <w:rsid w:val="00BA3153"/>
    <w:rsid w:val="00BB05C2"/>
    <w:rsid w:val="00BB610F"/>
    <w:rsid w:val="00BB613F"/>
    <w:rsid w:val="00BB69B0"/>
    <w:rsid w:val="00BB6AD9"/>
    <w:rsid w:val="00BB7D71"/>
    <w:rsid w:val="00BC1DFA"/>
    <w:rsid w:val="00BC3236"/>
    <w:rsid w:val="00BC4BB2"/>
    <w:rsid w:val="00BC5349"/>
    <w:rsid w:val="00BD0672"/>
    <w:rsid w:val="00BD0861"/>
    <w:rsid w:val="00BD0C5E"/>
    <w:rsid w:val="00BD1E2B"/>
    <w:rsid w:val="00BD274D"/>
    <w:rsid w:val="00BD3F9E"/>
    <w:rsid w:val="00BD4F69"/>
    <w:rsid w:val="00BD55DC"/>
    <w:rsid w:val="00BD6B72"/>
    <w:rsid w:val="00BE0039"/>
    <w:rsid w:val="00BE05DF"/>
    <w:rsid w:val="00BE0C42"/>
    <w:rsid w:val="00BE109B"/>
    <w:rsid w:val="00BE1450"/>
    <w:rsid w:val="00BE1E22"/>
    <w:rsid w:val="00BE50CF"/>
    <w:rsid w:val="00BF0F60"/>
    <w:rsid w:val="00BF6640"/>
    <w:rsid w:val="00C01504"/>
    <w:rsid w:val="00C036C0"/>
    <w:rsid w:val="00C03D6D"/>
    <w:rsid w:val="00C04266"/>
    <w:rsid w:val="00C04613"/>
    <w:rsid w:val="00C053B6"/>
    <w:rsid w:val="00C13D05"/>
    <w:rsid w:val="00C13E8A"/>
    <w:rsid w:val="00C17C64"/>
    <w:rsid w:val="00C30C60"/>
    <w:rsid w:val="00C3113A"/>
    <w:rsid w:val="00C31561"/>
    <w:rsid w:val="00C325F8"/>
    <w:rsid w:val="00C337A7"/>
    <w:rsid w:val="00C33C90"/>
    <w:rsid w:val="00C375B2"/>
    <w:rsid w:val="00C40FA7"/>
    <w:rsid w:val="00C415CB"/>
    <w:rsid w:val="00C44412"/>
    <w:rsid w:val="00C45D66"/>
    <w:rsid w:val="00C4621F"/>
    <w:rsid w:val="00C47A5D"/>
    <w:rsid w:val="00C51388"/>
    <w:rsid w:val="00C53A74"/>
    <w:rsid w:val="00C572B5"/>
    <w:rsid w:val="00C5737E"/>
    <w:rsid w:val="00C670D1"/>
    <w:rsid w:val="00C7294F"/>
    <w:rsid w:val="00C771C9"/>
    <w:rsid w:val="00C778BA"/>
    <w:rsid w:val="00C84213"/>
    <w:rsid w:val="00C86FB7"/>
    <w:rsid w:val="00C907E4"/>
    <w:rsid w:val="00C92F14"/>
    <w:rsid w:val="00C9542F"/>
    <w:rsid w:val="00C95E5D"/>
    <w:rsid w:val="00CA2701"/>
    <w:rsid w:val="00CA60FD"/>
    <w:rsid w:val="00CA6D7C"/>
    <w:rsid w:val="00CA7176"/>
    <w:rsid w:val="00CA79BB"/>
    <w:rsid w:val="00CB66D0"/>
    <w:rsid w:val="00CB77AE"/>
    <w:rsid w:val="00CC11E7"/>
    <w:rsid w:val="00CC1A02"/>
    <w:rsid w:val="00CC4628"/>
    <w:rsid w:val="00CC5C34"/>
    <w:rsid w:val="00CC5DF3"/>
    <w:rsid w:val="00CC6036"/>
    <w:rsid w:val="00CC6E59"/>
    <w:rsid w:val="00CD08A4"/>
    <w:rsid w:val="00CD0BD6"/>
    <w:rsid w:val="00CD21FA"/>
    <w:rsid w:val="00CD424D"/>
    <w:rsid w:val="00CD4480"/>
    <w:rsid w:val="00CD4E47"/>
    <w:rsid w:val="00CD5645"/>
    <w:rsid w:val="00CD6541"/>
    <w:rsid w:val="00CE0110"/>
    <w:rsid w:val="00CE3EF7"/>
    <w:rsid w:val="00CE426D"/>
    <w:rsid w:val="00CE43AD"/>
    <w:rsid w:val="00CE7CE8"/>
    <w:rsid w:val="00CF04FA"/>
    <w:rsid w:val="00CF1370"/>
    <w:rsid w:val="00CF1801"/>
    <w:rsid w:val="00CF26B1"/>
    <w:rsid w:val="00CF7E31"/>
    <w:rsid w:val="00D00DC5"/>
    <w:rsid w:val="00D04838"/>
    <w:rsid w:val="00D06B9D"/>
    <w:rsid w:val="00D11D55"/>
    <w:rsid w:val="00D12A53"/>
    <w:rsid w:val="00D14AA3"/>
    <w:rsid w:val="00D15B8F"/>
    <w:rsid w:val="00D22283"/>
    <w:rsid w:val="00D23ADA"/>
    <w:rsid w:val="00D23D34"/>
    <w:rsid w:val="00D257F8"/>
    <w:rsid w:val="00D26254"/>
    <w:rsid w:val="00D3514D"/>
    <w:rsid w:val="00D46678"/>
    <w:rsid w:val="00D50D09"/>
    <w:rsid w:val="00D524FA"/>
    <w:rsid w:val="00D52698"/>
    <w:rsid w:val="00D5698D"/>
    <w:rsid w:val="00D61340"/>
    <w:rsid w:val="00D613E8"/>
    <w:rsid w:val="00D623BC"/>
    <w:rsid w:val="00D75A37"/>
    <w:rsid w:val="00D77059"/>
    <w:rsid w:val="00D800A5"/>
    <w:rsid w:val="00D808C0"/>
    <w:rsid w:val="00D842E5"/>
    <w:rsid w:val="00D85654"/>
    <w:rsid w:val="00D86EF2"/>
    <w:rsid w:val="00D87267"/>
    <w:rsid w:val="00D8737E"/>
    <w:rsid w:val="00D876D8"/>
    <w:rsid w:val="00D92419"/>
    <w:rsid w:val="00D924DA"/>
    <w:rsid w:val="00DA35F4"/>
    <w:rsid w:val="00DA71A4"/>
    <w:rsid w:val="00DB2C4D"/>
    <w:rsid w:val="00DB484E"/>
    <w:rsid w:val="00DB64AA"/>
    <w:rsid w:val="00DB79F8"/>
    <w:rsid w:val="00DC2590"/>
    <w:rsid w:val="00DC643F"/>
    <w:rsid w:val="00DC65A3"/>
    <w:rsid w:val="00DD27FD"/>
    <w:rsid w:val="00DD7993"/>
    <w:rsid w:val="00DE540E"/>
    <w:rsid w:val="00DE63F1"/>
    <w:rsid w:val="00DE75E8"/>
    <w:rsid w:val="00DE7B57"/>
    <w:rsid w:val="00DF31FA"/>
    <w:rsid w:val="00DF3E06"/>
    <w:rsid w:val="00DF522B"/>
    <w:rsid w:val="00DF5DCB"/>
    <w:rsid w:val="00DF68D8"/>
    <w:rsid w:val="00DF7468"/>
    <w:rsid w:val="00E14CF5"/>
    <w:rsid w:val="00E252C7"/>
    <w:rsid w:val="00E3016D"/>
    <w:rsid w:val="00E31094"/>
    <w:rsid w:val="00E31D33"/>
    <w:rsid w:val="00E351E7"/>
    <w:rsid w:val="00E35D88"/>
    <w:rsid w:val="00E36ED0"/>
    <w:rsid w:val="00E375B4"/>
    <w:rsid w:val="00E41A60"/>
    <w:rsid w:val="00E42736"/>
    <w:rsid w:val="00E42D54"/>
    <w:rsid w:val="00E47EBE"/>
    <w:rsid w:val="00E52C96"/>
    <w:rsid w:val="00E53400"/>
    <w:rsid w:val="00E54531"/>
    <w:rsid w:val="00E605CE"/>
    <w:rsid w:val="00E621BC"/>
    <w:rsid w:val="00E66239"/>
    <w:rsid w:val="00E66ED0"/>
    <w:rsid w:val="00E679FD"/>
    <w:rsid w:val="00E67CD0"/>
    <w:rsid w:val="00E7016B"/>
    <w:rsid w:val="00E70599"/>
    <w:rsid w:val="00E71E4E"/>
    <w:rsid w:val="00E7334C"/>
    <w:rsid w:val="00E7366B"/>
    <w:rsid w:val="00E73B2D"/>
    <w:rsid w:val="00E74954"/>
    <w:rsid w:val="00E805D7"/>
    <w:rsid w:val="00E81A9B"/>
    <w:rsid w:val="00E822EE"/>
    <w:rsid w:val="00E878BD"/>
    <w:rsid w:val="00E87F15"/>
    <w:rsid w:val="00E9228B"/>
    <w:rsid w:val="00E9231A"/>
    <w:rsid w:val="00E93527"/>
    <w:rsid w:val="00E96164"/>
    <w:rsid w:val="00EA1A43"/>
    <w:rsid w:val="00EA4353"/>
    <w:rsid w:val="00EA465A"/>
    <w:rsid w:val="00EB4953"/>
    <w:rsid w:val="00EB4CF2"/>
    <w:rsid w:val="00EB699A"/>
    <w:rsid w:val="00EC2AA2"/>
    <w:rsid w:val="00EC3658"/>
    <w:rsid w:val="00EC576F"/>
    <w:rsid w:val="00EC6F21"/>
    <w:rsid w:val="00EC7010"/>
    <w:rsid w:val="00EC7B09"/>
    <w:rsid w:val="00ED11F4"/>
    <w:rsid w:val="00ED55E0"/>
    <w:rsid w:val="00EE0218"/>
    <w:rsid w:val="00EE1265"/>
    <w:rsid w:val="00EE5B2B"/>
    <w:rsid w:val="00EE60A1"/>
    <w:rsid w:val="00EE7545"/>
    <w:rsid w:val="00EF3424"/>
    <w:rsid w:val="00F037CC"/>
    <w:rsid w:val="00F03910"/>
    <w:rsid w:val="00F04879"/>
    <w:rsid w:val="00F07683"/>
    <w:rsid w:val="00F10740"/>
    <w:rsid w:val="00F13B8E"/>
    <w:rsid w:val="00F160F2"/>
    <w:rsid w:val="00F174CA"/>
    <w:rsid w:val="00F20562"/>
    <w:rsid w:val="00F208B0"/>
    <w:rsid w:val="00F20A18"/>
    <w:rsid w:val="00F20E9E"/>
    <w:rsid w:val="00F23746"/>
    <w:rsid w:val="00F23FB5"/>
    <w:rsid w:val="00F27D44"/>
    <w:rsid w:val="00F309FC"/>
    <w:rsid w:val="00F310C0"/>
    <w:rsid w:val="00F32F3B"/>
    <w:rsid w:val="00F33D8C"/>
    <w:rsid w:val="00F33EA0"/>
    <w:rsid w:val="00F371DF"/>
    <w:rsid w:val="00F379DC"/>
    <w:rsid w:val="00F40EE0"/>
    <w:rsid w:val="00F435AF"/>
    <w:rsid w:val="00F44FD0"/>
    <w:rsid w:val="00F54169"/>
    <w:rsid w:val="00F56B3A"/>
    <w:rsid w:val="00F5776B"/>
    <w:rsid w:val="00F6178E"/>
    <w:rsid w:val="00F674C9"/>
    <w:rsid w:val="00F722ED"/>
    <w:rsid w:val="00F74CF6"/>
    <w:rsid w:val="00F77368"/>
    <w:rsid w:val="00F81382"/>
    <w:rsid w:val="00F83F43"/>
    <w:rsid w:val="00F90A5A"/>
    <w:rsid w:val="00F91B36"/>
    <w:rsid w:val="00F974DA"/>
    <w:rsid w:val="00FA16D9"/>
    <w:rsid w:val="00FA4735"/>
    <w:rsid w:val="00FA69C3"/>
    <w:rsid w:val="00FB0756"/>
    <w:rsid w:val="00FB0DD5"/>
    <w:rsid w:val="00FB68FA"/>
    <w:rsid w:val="00FC0E49"/>
    <w:rsid w:val="00FC76FD"/>
    <w:rsid w:val="00FC7F5F"/>
    <w:rsid w:val="00FD23D5"/>
    <w:rsid w:val="00FD60F2"/>
    <w:rsid w:val="00FD745D"/>
    <w:rsid w:val="00FD7CB0"/>
    <w:rsid w:val="00FE29D8"/>
    <w:rsid w:val="00FE2A2D"/>
    <w:rsid w:val="00FE2C3F"/>
    <w:rsid w:val="00FF01D7"/>
    <w:rsid w:val="00FF1923"/>
    <w:rsid w:val="00FF2948"/>
    <w:rsid w:val="00FF3C53"/>
    <w:rsid w:val="00FF4B05"/>
    <w:rsid w:val="00FF4F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7AC"/>
    <w:pPr>
      <w:spacing w:after="8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484322"/>
    <w:pPr>
      <w:keepNext/>
      <w:numPr>
        <w:numId w:val="1"/>
      </w:numPr>
      <w:spacing w:before="360" w:after="240"/>
      <w:outlineLvl w:val="0"/>
    </w:pPr>
    <w:rPr>
      <w:kern w:val="28"/>
      <w:sz w:val="30"/>
      <w:u w:val="single"/>
    </w:rPr>
  </w:style>
  <w:style w:type="paragraph" w:styleId="Heading2">
    <w:name w:val="heading 2"/>
    <w:basedOn w:val="Normal"/>
    <w:next w:val="Normal"/>
    <w:link w:val="Heading2Char"/>
    <w:qFormat/>
    <w:rsid w:val="00BD0861"/>
    <w:pPr>
      <w:keepNext/>
      <w:numPr>
        <w:ilvl w:val="1"/>
        <w:numId w:val="1"/>
      </w:numPr>
      <w:spacing w:before="240" w:after="120"/>
      <w:outlineLvl w:val="1"/>
    </w:pPr>
    <w:rPr>
      <w:sz w:val="26"/>
      <w:u w:val="single"/>
    </w:rPr>
  </w:style>
  <w:style w:type="paragraph" w:styleId="Heading3">
    <w:name w:val="heading 3"/>
    <w:basedOn w:val="Normal"/>
    <w:next w:val="Normal"/>
    <w:link w:val="Heading3Char"/>
    <w:qFormat/>
    <w:rsid w:val="00810951"/>
    <w:pPr>
      <w:keepNext/>
      <w:numPr>
        <w:ilvl w:val="2"/>
        <w:numId w:val="1"/>
      </w:numPr>
      <w:spacing w:before="240" w:after="60"/>
      <w:outlineLvl w:val="2"/>
    </w:pPr>
    <w:rPr>
      <w:sz w:val="26"/>
      <w:u w:val="single"/>
    </w:rPr>
  </w:style>
  <w:style w:type="paragraph" w:styleId="Heading4">
    <w:name w:val="heading 4"/>
    <w:basedOn w:val="Normal"/>
    <w:next w:val="Normal"/>
    <w:link w:val="Heading4Char"/>
    <w:qFormat/>
    <w:rsid w:val="00810951"/>
    <w:pPr>
      <w:keepNext/>
      <w:numPr>
        <w:ilvl w:val="3"/>
        <w:numId w:val="1"/>
      </w:numPr>
      <w:spacing w:before="24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link w:val="Heading5Char"/>
    <w:qFormat/>
    <w:rsid w:val="00810951"/>
    <w:pPr>
      <w:numPr>
        <w:ilvl w:val="4"/>
        <w:numId w:val="1"/>
      </w:numPr>
      <w:spacing w:before="240" w:after="6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810951"/>
    <w:pPr>
      <w:numPr>
        <w:ilvl w:val="5"/>
        <w:numId w:val="1"/>
      </w:numPr>
      <w:spacing w:before="240" w:after="6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810951"/>
    <w:pPr>
      <w:numPr>
        <w:ilvl w:val="6"/>
        <w:numId w:val="1"/>
      </w:numPr>
      <w:spacing w:before="240" w:after="60"/>
      <w:outlineLvl w:val="6"/>
    </w:pPr>
    <w:rPr>
      <w:u w:val="single"/>
    </w:rPr>
  </w:style>
  <w:style w:type="paragraph" w:styleId="Heading8">
    <w:name w:val="heading 8"/>
    <w:basedOn w:val="Normal"/>
    <w:next w:val="Normal"/>
    <w:link w:val="Heading8Char"/>
    <w:qFormat/>
    <w:rsid w:val="00810951"/>
    <w:pPr>
      <w:numPr>
        <w:ilvl w:val="7"/>
        <w:numId w:val="1"/>
      </w:numPr>
      <w:spacing w:before="240" w:after="6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qFormat/>
    <w:rsid w:val="00810951"/>
    <w:pPr>
      <w:numPr>
        <w:ilvl w:val="8"/>
        <w:numId w:val="1"/>
      </w:numPr>
      <w:spacing w:before="240" w:after="6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1095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9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1095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951"/>
    <w:rPr>
      <w:lang w:val="en-US"/>
    </w:rPr>
  </w:style>
  <w:style w:type="paragraph" w:customStyle="1" w:styleId="EnteteMaj">
    <w:name w:val="EnteteMaj"/>
    <w:basedOn w:val="Header"/>
    <w:rsid w:val="00810951"/>
    <w:rPr>
      <w:rFonts w:ascii="Arial" w:eastAsia="Times New Roman" w:hAnsi="Arial" w:cs="Times New Roman"/>
      <w:caps/>
      <w:szCs w:val="20"/>
      <w:lang w:eastAsia="fr-FR"/>
    </w:rPr>
  </w:style>
  <w:style w:type="paragraph" w:customStyle="1" w:styleId="NormalArial30">
    <w:name w:val="NormalArial30"/>
    <w:basedOn w:val="Normal"/>
    <w:rsid w:val="00810951"/>
    <w:pPr>
      <w:tabs>
        <w:tab w:val="left" w:pos="1843"/>
        <w:tab w:val="center" w:pos="5245"/>
        <w:tab w:val="left" w:pos="7797"/>
        <w:tab w:val="left" w:pos="8931"/>
      </w:tabs>
    </w:pPr>
    <w:rPr>
      <w:sz w:val="60"/>
    </w:rPr>
  </w:style>
  <w:style w:type="paragraph" w:styleId="TOC1">
    <w:name w:val="toc 1"/>
    <w:basedOn w:val="Normal"/>
    <w:next w:val="Normal"/>
    <w:uiPriority w:val="39"/>
    <w:rsid w:val="00550BBB"/>
    <w:pPr>
      <w:tabs>
        <w:tab w:val="right" w:leader="dot" w:pos="10206"/>
      </w:tabs>
      <w:spacing w:before="120" w:after="120"/>
    </w:pPr>
    <w:rPr>
      <w:caps/>
    </w:rPr>
  </w:style>
  <w:style w:type="character" w:customStyle="1" w:styleId="Heading1Char">
    <w:name w:val="Heading 1 Char"/>
    <w:basedOn w:val="DefaultParagraphFont"/>
    <w:link w:val="Heading1"/>
    <w:rsid w:val="00484322"/>
    <w:rPr>
      <w:kern w:val="28"/>
      <w:sz w:val="30"/>
      <w:u w:val="single"/>
    </w:rPr>
  </w:style>
  <w:style w:type="character" w:customStyle="1" w:styleId="Heading2Char">
    <w:name w:val="Heading 2 Char"/>
    <w:basedOn w:val="DefaultParagraphFont"/>
    <w:link w:val="Heading2"/>
    <w:rsid w:val="00BD0861"/>
    <w:rPr>
      <w:sz w:val="26"/>
      <w:u w:val="single"/>
    </w:rPr>
  </w:style>
  <w:style w:type="character" w:customStyle="1" w:styleId="Heading3Char">
    <w:name w:val="Heading 3 Char"/>
    <w:basedOn w:val="DefaultParagraphFont"/>
    <w:link w:val="Heading3"/>
    <w:rsid w:val="00810951"/>
    <w:rPr>
      <w:sz w:val="26"/>
      <w:u w:val="single"/>
    </w:rPr>
  </w:style>
  <w:style w:type="character" w:customStyle="1" w:styleId="Heading4Char">
    <w:name w:val="Heading 4 Char"/>
    <w:basedOn w:val="DefaultParagraphFont"/>
    <w:link w:val="Heading4"/>
    <w:rsid w:val="00810951"/>
    <w:rPr>
      <w:u w:val="single"/>
    </w:rPr>
  </w:style>
  <w:style w:type="character" w:customStyle="1" w:styleId="Heading5Char">
    <w:name w:val="Heading 5 Char"/>
    <w:basedOn w:val="DefaultParagraphFont"/>
    <w:link w:val="Heading5"/>
    <w:rsid w:val="00810951"/>
    <w:rPr>
      <w:u w:val="single"/>
    </w:rPr>
  </w:style>
  <w:style w:type="character" w:customStyle="1" w:styleId="Heading6Char">
    <w:name w:val="Heading 6 Char"/>
    <w:basedOn w:val="DefaultParagraphFont"/>
    <w:link w:val="Heading6"/>
    <w:rsid w:val="00810951"/>
    <w:rPr>
      <w:u w:val="single"/>
    </w:rPr>
  </w:style>
  <w:style w:type="character" w:customStyle="1" w:styleId="Heading7Char">
    <w:name w:val="Heading 7 Char"/>
    <w:basedOn w:val="DefaultParagraphFont"/>
    <w:link w:val="Heading7"/>
    <w:rsid w:val="00810951"/>
    <w:rPr>
      <w:u w:val="single"/>
    </w:rPr>
  </w:style>
  <w:style w:type="character" w:customStyle="1" w:styleId="Heading8Char">
    <w:name w:val="Heading 8 Char"/>
    <w:basedOn w:val="DefaultParagraphFont"/>
    <w:link w:val="Heading8"/>
    <w:rsid w:val="00810951"/>
    <w:rPr>
      <w:u w:val="single"/>
    </w:rPr>
  </w:style>
  <w:style w:type="character" w:customStyle="1" w:styleId="Heading9Char">
    <w:name w:val="Heading 9 Char"/>
    <w:basedOn w:val="DefaultParagraphFont"/>
    <w:link w:val="Heading9"/>
    <w:rsid w:val="00810951"/>
    <w:rPr>
      <w:u w:val="single"/>
    </w:rPr>
  </w:style>
  <w:style w:type="paragraph" w:styleId="ListParagraph">
    <w:name w:val="List Paragraph"/>
    <w:basedOn w:val="Normal"/>
    <w:uiPriority w:val="34"/>
    <w:qFormat/>
    <w:rsid w:val="00E52C96"/>
    <w:pPr>
      <w:ind w:left="720"/>
    </w:pPr>
  </w:style>
  <w:style w:type="character" w:customStyle="1" w:styleId="shorttext">
    <w:name w:val="short_text"/>
    <w:rsid w:val="00810951"/>
  </w:style>
  <w:style w:type="character" w:customStyle="1" w:styleId="hps">
    <w:name w:val="hps"/>
    <w:rsid w:val="00810951"/>
  </w:style>
  <w:style w:type="paragraph" w:styleId="BalloonText">
    <w:name w:val="Balloon Text"/>
    <w:basedOn w:val="Normal"/>
    <w:link w:val="BalloonTextChar"/>
    <w:uiPriority w:val="99"/>
    <w:semiHidden/>
    <w:unhideWhenUsed/>
    <w:rsid w:val="008109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951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BD55D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D3"/>
    <w:pPr>
      <w:spacing w:after="100"/>
      <w:ind w:left="220"/>
    </w:pPr>
  </w:style>
  <w:style w:type="character" w:customStyle="1" w:styleId="sc3">
    <w:name w:val="sc3"/>
    <w:basedOn w:val="DefaultParagraphFont"/>
    <w:rsid w:val="005E6AFC"/>
  </w:style>
  <w:style w:type="character" w:customStyle="1" w:styleId="re0">
    <w:name w:val="re0"/>
    <w:basedOn w:val="DefaultParagraphFont"/>
    <w:rsid w:val="005E6AFC"/>
  </w:style>
  <w:style w:type="character" w:customStyle="1" w:styleId="st0">
    <w:name w:val="st0"/>
    <w:basedOn w:val="DefaultParagraphFont"/>
    <w:rsid w:val="005E6AFC"/>
  </w:style>
  <w:style w:type="table" w:styleId="TableGrid">
    <w:name w:val="Table Grid"/>
    <w:basedOn w:val="TableNormal"/>
    <w:uiPriority w:val="59"/>
    <w:rsid w:val="00A54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026B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45176"/>
    <w:pPr>
      <w:spacing w:after="200"/>
    </w:pPr>
    <w:rPr>
      <w:b/>
      <w:bCs/>
      <w:color w:val="4F81BD" w:themeColor="accent1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540E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540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595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u w:val="none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80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intl/en/chrome/browse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hudson-ci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i-informatique.com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vduc\AppData\Roaming\Microsoft\Templates\Security_Developer_Guide-1.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880A0-A1B1-49BD-BB93-5B3654FB5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Security_Developer_Guide-1.0.dotx</Template>
  <TotalTime>458</TotalTime>
  <Pages>1</Pages>
  <Words>895</Words>
  <Characters>5108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Nguyen Van</dc:creator>
  <cp:lastModifiedBy>Duc Nguyen Van</cp:lastModifiedBy>
  <cp:revision>27</cp:revision>
  <cp:lastPrinted>2014-02-18T12:58:00Z</cp:lastPrinted>
  <dcterms:created xsi:type="dcterms:W3CDTF">2014-05-13T03:32:00Z</dcterms:created>
  <dcterms:modified xsi:type="dcterms:W3CDTF">2014-05-14T08:34:00Z</dcterms:modified>
</cp:coreProperties>
</file>